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EBAD4" w14:textId="77777777" w:rsidR="00903C6C" w:rsidRDefault="00903C6C" w:rsidP="005A0E18">
      <w:pPr>
        <w:rPr>
          <w:rFonts w:ascii="Arial" w:hAnsi="Arial" w:cs="Arial"/>
          <w:b/>
          <w:sz w:val="24"/>
          <w:szCs w:val="24"/>
        </w:rPr>
      </w:pPr>
    </w:p>
    <w:p w14:paraId="6ACC5C43" w14:textId="7CD19EFA" w:rsidR="00903C6C" w:rsidRDefault="00903C6C" w:rsidP="005A0E18">
      <w:pPr>
        <w:jc w:val="center"/>
        <w:rPr>
          <w:rFonts w:ascii="Arial" w:hAnsi="Arial" w:cs="Arial"/>
          <w:b/>
          <w:sz w:val="24"/>
          <w:szCs w:val="24"/>
        </w:rPr>
      </w:pPr>
      <w:r w:rsidRPr="00D76A43">
        <w:rPr>
          <w:rFonts w:ascii="Arial" w:hAnsi="Arial" w:cs="Arial"/>
          <w:b/>
          <w:sz w:val="24"/>
          <w:szCs w:val="24"/>
        </w:rPr>
        <w:t>ILMO. SR. OFICIAL DO REGISTRO DE IMÓVEIS DESTA COMARCA</w:t>
      </w:r>
    </w:p>
    <w:p w14:paraId="63CB5D2D" w14:textId="77777777" w:rsidR="0051114E" w:rsidRPr="0051114E" w:rsidRDefault="0051114E" w:rsidP="005A0E18"/>
    <w:p w14:paraId="27841300" w14:textId="08DF5C41" w:rsidR="00903C6C" w:rsidRDefault="00234063" w:rsidP="00C83696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234063">
        <w:rPr>
          <w:rFonts w:ascii="Arial" w:hAnsi="Arial" w:cs="Arial"/>
          <w:sz w:val="24"/>
          <w:szCs w:val="24"/>
        </w:rPr>
        <w:t>#QualificacaoCompletaProprietarios</w:t>
      </w:r>
      <w:r w:rsidR="00903C6C" w:rsidRPr="00DC50F3">
        <w:rPr>
          <w:rFonts w:ascii="Arial" w:hAnsi="Arial" w:cs="Arial"/>
          <w:sz w:val="24"/>
          <w:szCs w:val="24"/>
        </w:rPr>
        <w:t xml:space="preserve"> ve</w:t>
      </w:r>
      <w:r>
        <w:rPr>
          <w:rFonts w:ascii="Arial" w:hAnsi="Arial" w:cs="Arial"/>
          <w:sz w:val="24"/>
          <w:szCs w:val="24"/>
        </w:rPr>
        <w:t>m</w:t>
      </w:r>
      <w:r w:rsidR="00903C6C" w:rsidRPr="00DC50F3">
        <w:rPr>
          <w:rFonts w:ascii="Arial" w:hAnsi="Arial" w:cs="Arial"/>
          <w:sz w:val="24"/>
          <w:szCs w:val="24"/>
        </w:rPr>
        <w:t xml:space="preserve"> respeitosamente perante V.S. requerer a averbação com fulcro </w:t>
      </w:r>
      <w:r w:rsidR="00903C6C" w:rsidRPr="00363BED">
        <w:rPr>
          <w:rFonts w:ascii="Arial" w:hAnsi="Arial" w:cs="Arial"/>
          <w:sz w:val="24"/>
          <w:szCs w:val="24"/>
          <w:highlight w:val="yellow"/>
        </w:rPr>
        <w:t xml:space="preserve">no art. 692, </w:t>
      </w:r>
      <w:r w:rsidR="00903C6C" w:rsidRPr="00363BED">
        <w:rPr>
          <w:rFonts w:ascii="Arial" w:hAnsi="Arial" w:cs="Arial"/>
          <w:spacing w:val="-2"/>
          <w:sz w:val="24"/>
          <w:szCs w:val="24"/>
          <w:highlight w:val="yellow"/>
        </w:rPr>
        <w:t>§2º do CNCGJSC, alterado pelo Provimento n.13, de 04 de setembro de 2015</w:t>
      </w:r>
      <w:r w:rsidR="00903C6C" w:rsidRPr="00DC50F3">
        <w:rPr>
          <w:rFonts w:ascii="Arial" w:hAnsi="Arial" w:cs="Arial"/>
          <w:spacing w:val="-2"/>
          <w:sz w:val="24"/>
          <w:szCs w:val="24"/>
        </w:rPr>
        <w:t>, o</w:t>
      </w:r>
      <w:r w:rsidR="00903C6C" w:rsidRPr="00DC50F3">
        <w:rPr>
          <w:rFonts w:ascii="Arial" w:hAnsi="Arial" w:cs="Arial"/>
          <w:sz w:val="24"/>
          <w:szCs w:val="24"/>
        </w:rPr>
        <w:t xml:space="preserve"> imóvel </w:t>
      </w:r>
      <w:r w:rsidRPr="00234063">
        <w:rPr>
          <w:rFonts w:ascii="Arial" w:hAnsi="Arial" w:cs="Arial"/>
          <w:sz w:val="24"/>
          <w:szCs w:val="24"/>
        </w:rPr>
        <w:t xml:space="preserve">#termoTituloCunjogado </w:t>
      </w:r>
      <w:r w:rsidR="00903C6C" w:rsidRPr="00DC50F3">
        <w:rPr>
          <w:rFonts w:ascii="Arial" w:hAnsi="Arial" w:cs="Arial"/>
          <w:sz w:val="24"/>
          <w:szCs w:val="24"/>
        </w:rPr>
        <w:t>neste Cartório sob n°</w:t>
      </w:r>
      <w:r w:rsidR="005A0E18">
        <w:rPr>
          <w:rFonts w:ascii="Arial" w:hAnsi="Arial" w:cs="Arial"/>
          <w:sz w:val="24"/>
          <w:szCs w:val="24"/>
        </w:rPr>
        <w:t xml:space="preserve"> </w:t>
      </w:r>
      <w:r w:rsidRPr="00234063">
        <w:rPr>
          <w:rFonts w:ascii="Arial" w:hAnsi="Arial" w:cs="Arial"/>
          <w:b/>
          <w:bCs/>
          <w:sz w:val="24"/>
          <w:szCs w:val="24"/>
        </w:rPr>
        <w:t>#NumeroTitulo</w:t>
      </w:r>
      <w:r w:rsidR="00903C6C" w:rsidRPr="00DC50F3">
        <w:rPr>
          <w:rFonts w:ascii="Arial" w:hAnsi="Arial" w:cs="Arial"/>
          <w:sz w:val="24"/>
          <w:szCs w:val="24"/>
        </w:rPr>
        <w:t xml:space="preserve">, </w:t>
      </w:r>
      <w:r w:rsidR="00903C6C" w:rsidRPr="00DC50F3">
        <w:rPr>
          <w:rFonts w:ascii="Arial" w:hAnsi="Arial" w:cs="Arial"/>
          <w:spacing w:val="-2"/>
          <w:sz w:val="24"/>
          <w:szCs w:val="24"/>
        </w:rPr>
        <w:t>possui</w:t>
      </w:r>
      <w:r w:rsidR="00903C6C" w:rsidRPr="00DC50F3">
        <w:rPr>
          <w:rFonts w:ascii="Arial" w:hAnsi="Arial" w:cs="Arial"/>
          <w:sz w:val="24"/>
          <w:szCs w:val="24"/>
        </w:rPr>
        <w:t xml:space="preserve"> benfeitoria(s) não averbada(s) a qual será oportunamente regularizada(s)</w:t>
      </w:r>
      <w:r w:rsidR="0051114E">
        <w:rPr>
          <w:rFonts w:ascii="Arial" w:hAnsi="Arial" w:cs="Arial"/>
          <w:sz w:val="24"/>
          <w:szCs w:val="24"/>
        </w:rPr>
        <w:t>.</w:t>
      </w:r>
    </w:p>
    <w:p w14:paraId="1BA75F31" w14:textId="77777777" w:rsidR="005A0E18" w:rsidRDefault="005A0E18" w:rsidP="005A0E18">
      <w:pPr>
        <w:jc w:val="both"/>
        <w:rPr>
          <w:rFonts w:ascii="Arial" w:hAnsi="Arial" w:cs="Arial"/>
          <w:sz w:val="24"/>
          <w:szCs w:val="24"/>
        </w:rPr>
      </w:pPr>
    </w:p>
    <w:p w14:paraId="10D9ABB6" w14:textId="77777777" w:rsidR="00903C6C" w:rsidRPr="00DC50F3" w:rsidRDefault="00903C6C" w:rsidP="005A0E18">
      <w:pPr>
        <w:rPr>
          <w:rFonts w:ascii="Arial" w:hAnsi="Arial" w:cs="Arial"/>
          <w:sz w:val="24"/>
          <w:szCs w:val="24"/>
        </w:rPr>
      </w:pPr>
      <w:r w:rsidRPr="00DC50F3">
        <w:rPr>
          <w:rFonts w:ascii="Arial" w:hAnsi="Arial" w:cs="Arial"/>
          <w:sz w:val="24"/>
          <w:szCs w:val="24"/>
        </w:rPr>
        <w:t>Nestes termos</w:t>
      </w:r>
    </w:p>
    <w:p w14:paraId="099D2E40" w14:textId="7A156563" w:rsidR="00903C6C" w:rsidRDefault="00903C6C" w:rsidP="005A0E18">
      <w:pPr>
        <w:rPr>
          <w:rFonts w:ascii="Arial" w:hAnsi="Arial" w:cs="Arial"/>
          <w:sz w:val="24"/>
          <w:szCs w:val="24"/>
        </w:rPr>
      </w:pPr>
      <w:r w:rsidRPr="00DC50F3">
        <w:rPr>
          <w:rFonts w:ascii="Arial" w:hAnsi="Arial" w:cs="Arial"/>
          <w:sz w:val="24"/>
          <w:szCs w:val="24"/>
        </w:rPr>
        <w:t>Pede deferimento</w:t>
      </w:r>
    </w:p>
    <w:p w14:paraId="21DF8BBD" w14:textId="77777777" w:rsidR="005A0E18" w:rsidRPr="005A0E18" w:rsidRDefault="005A0E18" w:rsidP="005A0E18"/>
    <w:p w14:paraId="46478CA5" w14:textId="721CE27D" w:rsidR="008E3ABB" w:rsidRDefault="00234063" w:rsidP="00FE1827">
      <w:pPr>
        <w:rPr>
          <w:rFonts w:ascii="Arial" w:hAnsi="Arial" w:cs="Arial"/>
          <w:sz w:val="24"/>
          <w:szCs w:val="24"/>
        </w:rPr>
      </w:pPr>
      <w:r w:rsidRPr="00234063">
        <w:rPr>
          <w:rFonts w:ascii="Arial" w:hAnsi="Arial" w:cs="Arial"/>
          <w:sz w:val="24"/>
          <w:szCs w:val="24"/>
        </w:rPr>
        <w:t>#MunicipioEData</w:t>
      </w:r>
    </w:p>
    <w:p w14:paraId="5929C86D" w14:textId="77777777" w:rsidR="00234063" w:rsidRDefault="00234063" w:rsidP="00FE1827">
      <w:pPr>
        <w:rPr>
          <w:rFonts w:ascii="Arial" w:hAnsi="Arial" w:cs="Arial"/>
          <w:sz w:val="24"/>
          <w:szCs w:val="24"/>
        </w:rPr>
      </w:pPr>
    </w:p>
    <w:p w14:paraId="7FAAC325" w14:textId="550D5BD3" w:rsidR="008E3ABB" w:rsidRDefault="008E3ABB" w:rsidP="00FE1827">
      <w:pPr>
        <w:rPr>
          <w:rFonts w:ascii="Arial" w:hAnsi="Arial" w:cs="Arial"/>
          <w:sz w:val="24"/>
          <w:szCs w:val="24"/>
        </w:rPr>
      </w:pPr>
    </w:p>
    <w:p w14:paraId="7C889161" w14:textId="77777777" w:rsidR="008E3ABB" w:rsidRDefault="008E3ABB" w:rsidP="00FE1827">
      <w:pPr>
        <w:rPr>
          <w:rFonts w:ascii="Arial" w:hAnsi="Arial" w:cs="Arial"/>
          <w:sz w:val="24"/>
          <w:szCs w:val="24"/>
        </w:rPr>
      </w:pPr>
    </w:p>
    <w:p w14:paraId="6B04019A" w14:textId="0DA68E6F" w:rsidR="00903C6C" w:rsidRPr="00D76A43" w:rsidRDefault="00234063" w:rsidP="00DC50F3">
      <w:pPr>
        <w:tabs>
          <w:tab w:val="left" w:pos="284"/>
        </w:tabs>
        <w:jc w:val="right"/>
        <w:rPr>
          <w:rFonts w:ascii="Arial" w:hAnsi="Arial" w:cs="Arial"/>
          <w:sz w:val="24"/>
          <w:szCs w:val="24"/>
        </w:rPr>
      </w:pPr>
      <w:r w:rsidRPr="00234063">
        <w:rPr>
          <w:rFonts w:ascii="Arial" w:eastAsiaTheme="minorEastAsia" w:hAnsi="Arial" w:cs="Arial"/>
          <w:sz w:val="24"/>
          <w:szCs w:val="24"/>
        </w:rPr>
        <w:t>#AssinaturaCompletaProprietarios</w:t>
      </w:r>
    </w:p>
    <w:sectPr w:rsidR="00903C6C" w:rsidRPr="00D76A43" w:rsidSect="004B46AD">
      <w:headerReference w:type="default" r:id="rId7"/>
      <w:footerReference w:type="default" r:id="rId8"/>
      <w:pgSz w:w="11907" w:h="16840" w:code="9"/>
      <w:pgMar w:top="1814" w:right="1418" w:bottom="1247" w:left="1418" w:header="113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D594D" w14:textId="77777777" w:rsidR="006E71D0" w:rsidRDefault="006E71D0" w:rsidP="00D74C54">
      <w:r>
        <w:separator/>
      </w:r>
    </w:p>
  </w:endnote>
  <w:endnote w:type="continuationSeparator" w:id="0">
    <w:p w14:paraId="5D9E19B0" w14:textId="77777777" w:rsidR="006E71D0" w:rsidRDefault="006E71D0" w:rsidP="00D74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279B7" w14:textId="77777777" w:rsidR="00D74C54" w:rsidRPr="00D74C54" w:rsidRDefault="00D74C54" w:rsidP="00D74C54">
    <w:pPr>
      <w:pStyle w:val="Rodap"/>
      <w:pBdr>
        <w:top w:val="single" w:sz="4" w:space="1" w:color="auto"/>
      </w:pBdr>
      <w:jc w:val="center"/>
      <w:rPr>
        <w:rFonts w:ascii="Arial" w:hAnsi="Arial" w:cs="Arial"/>
      </w:rPr>
    </w:pPr>
    <w:r w:rsidRPr="00D74C54">
      <w:rPr>
        <w:rFonts w:ascii="Arial" w:hAnsi="Arial" w:cs="Arial"/>
      </w:rPr>
      <w:t xml:space="preserve">Rua Carlos </w:t>
    </w:r>
    <w:proofErr w:type="spellStart"/>
    <w:r w:rsidRPr="00D74C54">
      <w:rPr>
        <w:rFonts w:ascii="Arial" w:hAnsi="Arial" w:cs="Arial"/>
      </w:rPr>
      <w:t>Bayerl</w:t>
    </w:r>
    <w:proofErr w:type="spellEnd"/>
    <w:r w:rsidRPr="00D74C54">
      <w:rPr>
        <w:rFonts w:ascii="Arial" w:hAnsi="Arial" w:cs="Arial"/>
      </w:rPr>
      <w:t>, 214 – Progresso - CEP: 89.281-066 – São Bento do Sul / SC</w:t>
    </w:r>
  </w:p>
  <w:p w14:paraId="54C418ED" w14:textId="77777777" w:rsidR="00D74C54" w:rsidRPr="00D74C54" w:rsidRDefault="00D74C54" w:rsidP="00D74C54">
    <w:pPr>
      <w:pStyle w:val="Rodap"/>
      <w:spacing w:before="60"/>
      <w:jc w:val="center"/>
      <w:rPr>
        <w:rFonts w:ascii="Arial" w:hAnsi="Arial" w:cs="Arial"/>
      </w:rPr>
    </w:pPr>
    <w:r>
      <w:rPr>
        <w:rFonts w:ascii="Arial" w:hAnsi="Arial" w:cs="Arial"/>
      </w:rPr>
      <w:t xml:space="preserve">Fone/Fax: (47) 3633-3711 </w:t>
    </w:r>
    <w:r w:rsidRPr="00D74C54">
      <w:rPr>
        <w:rFonts w:ascii="Arial" w:hAnsi="Arial" w:cs="Arial"/>
      </w:rPr>
      <w:t>- ccfconsultores@hotmail.com</w:t>
    </w:r>
  </w:p>
  <w:p w14:paraId="01FD25D3" w14:textId="77777777" w:rsidR="00D74C54" w:rsidRDefault="00D74C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364A7" w14:textId="77777777" w:rsidR="006E71D0" w:rsidRDefault="006E71D0" w:rsidP="00D74C54">
      <w:r>
        <w:separator/>
      </w:r>
    </w:p>
  </w:footnote>
  <w:footnote w:type="continuationSeparator" w:id="0">
    <w:p w14:paraId="2ACA757C" w14:textId="77777777" w:rsidR="006E71D0" w:rsidRDefault="006E71D0" w:rsidP="00D74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9218E" w14:textId="77777777" w:rsidR="00D74C54" w:rsidRDefault="00D74C54" w:rsidP="008D40E3">
    <w:pPr>
      <w:pStyle w:val="Estilo1"/>
    </w:pPr>
    <w:r>
      <w:drawing>
        <wp:anchor distT="0" distB="0" distL="114300" distR="114300" simplePos="0" relativeHeight="251658240" behindDoc="0" locked="0" layoutInCell="0" allowOverlap="1" wp14:anchorId="2944AB47" wp14:editId="4A6B9A29">
          <wp:simplePos x="0" y="0"/>
          <wp:positionH relativeFrom="column">
            <wp:posOffset>-19685</wp:posOffset>
          </wp:positionH>
          <wp:positionV relativeFrom="paragraph">
            <wp:posOffset>-333375</wp:posOffset>
          </wp:positionV>
          <wp:extent cx="1107440" cy="584200"/>
          <wp:effectExtent l="19050" t="0" r="0" b="0"/>
          <wp:wrapTopAndBottom/>
          <wp:docPr id="2" name="Imagem 2" descr="MARCA JPG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RCA JPG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A692937" w14:textId="77777777" w:rsidR="00D74C54" w:rsidRDefault="00D74C54" w:rsidP="00D74C54">
    <w:pPr>
      <w:pStyle w:val="Cabealho"/>
      <w:pBdr>
        <w:bottom w:val="single" w:sz="4" w:space="1" w:color="auto"/>
      </w:pBdr>
      <w:tabs>
        <w:tab w:val="left" w:pos="0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84F"/>
    <w:rsid w:val="00026186"/>
    <w:rsid w:val="00040C3D"/>
    <w:rsid w:val="000A1E71"/>
    <w:rsid w:val="001355BC"/>
    <w:rsid w:val="001528AD"/>
    <w:rsid w:val="001E5835"/>
    <w:rsid w:val="00234063"/>
    <w:rsid w:val="002B1F15"/>
    <w:rsid w:val="002F147B"/>
    <w:rsid w:val="00363BED"/>
    <w:rsid w:val="003813A9"/>
    <w:rsid w:val="004B46AD"/>
    <w:rsid w:val="004D656A"/>
    <w:rsid w:val="004E2BFA"/>
    <w:rsid w:val="0051114E"/>
    <w:rsid w:val="00542A59"/>
    <w:rsid w:val="00597895"/>
    <w:rsid w:val="005A0E18"/>
    <w:rsid w:val="006107C3"/>
    <w:rsid w:val="0063747F"/>
    <w:rsid w:val="006E71D0"/>
    <w:rsid w:val="007542B1"/>
    <w:rsid w:val="007A7BAB"/>
    <w:rsid w:val="007F1851"/>
    <w:rsid w:val="00856588"/>
    <w:rsid w:val="008D40E3"/>
    <w:rsid w:val="008E3ABB"/>
    <w:rsid w:val="00903C6C"/>
    <w:rsid w:val="00910C18"/>
    <w:rsid w:val="00974B8A"/>
    <w:rsid w:val="009F63C9"/>
    <w:rsid w:val="00A0171D"/>
    <w:rsid w:val="00A37380"/>
    <w:rsid w:val="00A45B29"/>
    <w:rsid w:val="00A52B99"/>
    <w:rsid w:val="00AC515C"/>
    <w:rsid w:val="00B7185A"/>
    <w:rsid w:val="00C2750F"/>
    <w:rsid w:val="00C3417A"/>
    <w:rsid w:val="00C55D5F"/>
    <w:rsid w:val="00C83696"/>
    <w:rsid w:val="00CC5051"/>
    <w:rsid w:val="00CD15E4"/>
    <w:rsid w:val="00D0723F"/>
    <w:rsid w:val="00D324E5"/>
    <w:rsid w:val="00D4219F"/>
    <w:rsid w:val="00D44288"/>
    <w:rsid w:val="00D7184F"/>
    <w:rsid w:val="00D74C54"/>
    <w:rsid w:val="00D900E2"/>
    <w:rsid w:val="00DB3168"/>
    <w:rsid w:val="00DC50F3"/>
    <w:rsid w:val="00E60095"/>
    <w:rsid w:val="00E61AFC"/>
    <w:rsid w:val="00E64AEC"/>
    <w:rsid w:val="00EE39AA"/>
    <w:rsid w:val="00F949A6"/>
    <w:rsid w:val="00FE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C07BAE"/>
  <w15:docId w15:val="{BEDCF196-F291-46DA-91EA-29B91AACD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1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903C6C"/>
    <w:pPr>
      <w:keepNext/>
      <w:jc w:val="both"/>
      <w:outlineLvl w:val="0"/>
    </w:pPr>
    <w:rPr>
      <w:sz w:val="28"/>
    </w:rPr>
  </w:style>
  <w:style w:type="paragraph" w:styleId="Ttulo2">
    <w:name w:val="heading 2"/>
    <w:basedOn w:val="Normal"/>
    <w:next w:val="Normal"/>
    <w:link w:val="Ttulo2Char"/>
    <w:qFormat/>
    <w:rsid w:val="00903C6C"/>
    <w:pPr>
      <w:keepNext/>
      <w:ind w:firstLine="2835"/>
      <w:jc w:val="both"/>
      <w:outlineLvl w:val="1"/>
    </w:pPr>
    <w:rPr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74C54"/>
  </w:style>
  <w:style w:type="paragraph" w:styleId="Rodap">
    <w:name w:val="footer"/>
    <w:basedOn w:val="Normal"/>
    <w:link w:val="RodapChar"/>
    <w:unhideWhenUsed/>
    <w:rsid w:val="00D74C54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semiHidden/>
    <w:rsid w:val="00D74C54"/>
  </w:style>
  <w:style w:type="paragraph" w:customStyle="1" w:styleId="Estilo1">
    <w:name w:val="Estilo1"/>
    <w:basedOn w:val="Cabealho"/>
    <w:link w:val="Estilo1Char"/>
    <w:qFormat/>
    <w:rsid w:val="008D40E3"/>
    <w:pPr>
      <w:pBdr>
        <w:bottom w:val="single" w:sz="4" w:space="1" w:color="auto"/>
      </w:pBdr>
      <w:tabs>
        <w:tab w:val="left" w:pos="0"/>
      </w:tabs>
    </w:pPr>
    <w:rPr>
      <w:noProof/>
      <w:lang w:eastAsia="pt-BR"/>
    </w:rPr>
  </w:style>
  <w:style w:type="character" w:customStyle="1" w:styleId="Estilo1Char">
    <w:name w:val="Estilo1 Char"/>
    <w:basedOn w:val="CabealhoChar"/>
    <w:link w:val="Estilo1"/>
    <w:rsid w:val="008D40E3"/>
    <w:rPr>
      <w:noProof/>
      <w:lang w:eastAsia="pt-BR"/>
    </w:rPr>
  </w:style>
  <w:style w:type="character" w:customStyle="1" w:styleId="Ttulo1Char">
    <w:name w:val="Título 1 Char"/>
    <w:basedOn w:val="Fontepargpadro"/>
    <w:link w:val="Ttulo1"/>
    <w:rsid w:val="00903C6C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903C6C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903C6C"/>
    <w:pPr>
      <w:ind w:firstLine="2268"/>
      <w:jc w:val="both"/>
    </w:pPr>
    <w:rPr>
      <w:sz w:val="28"/>
    </w:rPr>
  </w:style>
  <w:style w:type="character" w:customStyle="1" w:styleId="RecuodecorpodetextoChar">
    <w:name w:val="Recuo de corpo de texto Char"/>
    <w:basedOn w:val="Fontepargpadro"/>
    <w:link w:val="Recuodecorpodetexto"/>
    <w:rsid w:val="00903C6C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51114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7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rles\Desktop\CCF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9726AF9F-0009-4E76-8590-DC2F1B3DC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CCF.dotx</Template>
  <TotalTime>93</TotalTime>
  <Pages>1</Pages>
  <Words>74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Charles</dc:creator>
  <cp:lastModifiedBy>jeanmartinsdeanhaia@hotmail.com</cp:lastModifiedBy>
  <cp:revision>9</cp:revision>
  <cp:lastPrinted>2017-09-19T20:08:00Z</cp:lastPrinted>
  <dcterms:created xsi:type="dcterms:W3CDTF">2016-08-12T12:26:00Z</dcterms:created>
  <dcterms:modified xsi:type="dcterms:W3CDTF">2025-05-07T22:20:00Z</dcterms:modified>
</cp:coreProperties>
</file>