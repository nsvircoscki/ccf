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76195" w14:textId="77777777" w:rsidR="00C444F5" w:rsidRPr="002875D4" w:rsidRDefault="00C444F5" w:rsidP="00C444F5">
      <w:pPr>
        <w:keepNext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6BCDADD" w14:textId="31AF2CDC" w:rsidR="00C444F5" w:rsidRPr="006076D8" w:rsidRDefault="00C444F5" w:rsidP="006076D8">
      <w:pPr>
        <w:keepNext/>
        <w:jc w:val="center"/>
        <w:outlineLvl w:val="0"/>
        <w:rPr>
          <w:rFonts w:ascii="Arial" w:hAnsi="Arial" w:cs="Arial"/>
          <w:b/>
          <w:sz w:val="24"/>
          <w:szCs w:val="24"/>
        </w:rPr>
      </w:pPr>
      <w:r w:rsidRPr="002875D4">
        <w:rPr>
          <w:rFonts w:ascii="Arial" w:hAnsi="Arial" w:cs="Arial"/>
          <w:b/>
          <w:sz w:val="24"/>
          <w:szCs w:val="24"/>
        </w:rPr>
        <w:t>ILMO. SR. OFICIAL DO REGISTRO DE IMÓVEIS DESTA COMARCA</w:t>
      </w:r>
    </w:p>
    <w:p w14:paraId="16251260" w14:textId="77777777" w:rsidR="00C444F5" w:rsidRPr="002875D4" w:rsidRDefault="00C444F5" w:rsidP="00C444F5">
      <w:pPr>
        <w:jc w:val="both"/>
        <w:rPr>
          <w:rFonts w:ascii="Arial" w:hAnsi="Arial" w:cs="Arial"/>
          <w:sz w:val="24"/>
          <w:szCs w:val="24"/>
        </w:rPr>
      </w:pPr>
    </w:p>
    <w:p w14:paraId="70B0BDF2" w14:textId="042A18FD" w:rsidR="00C444F5" w:rsidRPr="002875D4" w:rsidRDefault="008E1305" w:rsidP="006076D8">
      <w:pPr>
        <w:jc w:val="both"/>
        <w:rPr>
          <w:rFonts w:ascii="Arial" w:hAnsi="Arial" w:cs="Arial"/>
          <w:sz w:val="24"/>
          <w:szCs w:val="24"/>
        </w:rPr>
      </w:pPr>
      <w:r w:rsidRPr="008E1305">
        <w:rPr>
          <w:rFonts w:ascii="Arial" w:hAnsi="Arial" w:cs="Arial"/>
          <w:sz w:val="24"/>
          <w:szCs w:val="24"/>
        </w:rPr>
        <w:t>#QualificacaoCompletaProprietarios</w:t>
      </w:r>
      <w:r w:rsidR="005A09B2">
        <w:rPr>
          <w:rFonts w:ascii="Arial" w:hAnsi="Arial" w:cs="Arial"/>
          <w:sz w:val="24"/>
          <w:szCs w:val="24"/>
        </w:rPr>
        <w:t xml:space="preserve">, </w:t>
      </w:r>
      <w:r w:rsidR="00C444F5" w:rsidRPr="002875D4">
        <w:rPr>
          <w:rFonts w:ascii="Arial" w:hAnsi="Arial" w:cs="Arial"/>
          <w:sz w:val="24"/>
          <w:szCs w:val="24"/>
        </w:rPr>
        <w:t>ve</w:t>
      </w:r>
      <w:r w:rsidR="002362B6">
        <w:rPr>
          <w:rFonts w:ascii="Arial" w:hAnsi="Arial" w:cs="Arial"/>
          <w:sz w:val="24"/>
          <w:szCs w:val="24"/>
        </w:rPr>
        <w:t>nho</w:t>
      </w:r>
      <w:r w:rsidR="00C444F5" w:rsidRPr="002875D4">
        <w:rPr>
          <w:rFonts w:ascii="Arial" w:hAnsi="Arial" w:cs="Arial"/>
          <w:sz w:val="24"/>
          <w:szCs w:val="24"/>
        </w:rPr>
        <w:t xml:space="preserve"> mui respeitosamente perante V.S. requerer </w:t>
      </w:r>
      <w:r w:rsidR="00CE5280">
        <w:rPr>
          <w:rFonts w:ascii="Arial" w:hAnsi="Arial" w:cs="Arial"/>
          <w:b/>
          <w:sz w:val="24"/>
          <w:szCs w:val="24"/>
        </w:rPr>
        <w:t>A U</w:t>
      </w:r>
      <w:r w:rsidR="002362B6">
        <w:rPr>
          <w:rFonts w:ascii="Arial" w:hAnsi="Arial" w:cs="Arial"/>
          <w:b/>
          <w:sz w:val="24"/>
          <w:szCs w:val="24"/>
        </w:rPr>
        <w:t xml:space="preserve">NIFICAÇÃO </w:t>
      </w:r>
      <w:r w:rsidR="00C444F5" w:rsidRPr="002875D4">
        <w:rPr>
          <w:rFonts w:ascii="Arial" w:hAnsi="Arial" w:cs="Arial"/>
          <w:sz w:val="24"/>
          <w:szCs w:val="24"/>
        </w:rPr>
        <w:t xml:space="preserve">de </w:t>
      </w:r>
      <w:sdt>
        <w:sdtPr>
          <w:rPr>
            <w:rFonts w:ascii="Arial" w:hAnsi="Arial" w:cs="Arial"/>
            <w:sz w:val="24"/>
            <w:szCs w:val="24"/>
            <w:highlight w:val="yellow"/>
          </w:rPr>
          <w:alias w:val="Nº de Parcelas"/>
          <w:tag w:val="Nº de Parcelas"/>
          <w:id w:val="11294827"/>
          <w:placeholder>
            <w:docPart w:val="56B19D3D372A46D29FBB987916873761"/>
          </w:placeholder>
        </w:sdtPr>
        <w:sdtEndPr/>
        <w:sdtContent>
          <w:r w:rsidR="00CE5280" w:rsidRPr="005A09B2">
            <w:rPr>
              <w:rFonts w:ascii="Arial" w:hAnsi="Arial" w:cs="Arial"/>
              <w:sz w:val="24"/>
              <w:szCs w:val="24"/>
              <w:highlight w:val="yellow"/>
            </w:rPr>
            <w:t>1</w:t>
          </w:r>
        </w:sdtContent>
      </w:sdt>
      <w:r w:rsidR="00C444F5" w:rsidRPr="005A09B2">
        <w:rPr>
          <w:rFonts w:ascii="Arial" w:hAnsi="Arial" w:cs="Arial"/>
          <w:sz w:val="24"/>
          <w:szCs w:val="24"/>
          <w:highlight w:val="yellow"/>
        </w:rPr>
        <w:t xml:space="preserve"> (</w:t>
      </w:r>
      <w:r w:rsidR="00CE5280" w:rsidRPr="005A09B2">
        <w:rPr>
          <w:rFonts w:ascii="Arial" w:hAnsi="Arial" w:cs="Arial"/>
          <w:sz w:val="24"/>
          <w:szCs w:val="24"/>
          <w:highlight w:val="yellow"/>
        </w:rPr>
        <w:t>uma</w:t>
      </w:r>
      <w:r w:rsidR="00C444F5" w:rsidRPr="005A09B2">
        <w:rPr>
          <w:rFonts w:ascii="Arial" w:hAnsi="Arial" w:cs="Arial"/>
          <w:sz w:val="24"/>
          <w:szCs w:val="24"/>
          <w:highlight w:val="yellow"/>
        </w:rPr>
        <w:t xml:space="preserve">) parcela, com a área de </w:t>
      </w:r>
      <w:sdt>
        <w:sdtPr>
          <w:rPr>
            <w:rFonts w:ascii="Arial" w:hAnsi="Arial" w:cs="Arial"/>
            <w:sz w:val="24"/>
            <w:szCs w:val="24"/>
            <w:highlight w:val="yellow"/>
          </w:rPr>
          <w:alias w:val="Valor da área"/>
          <w:tag w:val="Valor da área"/>
          <w:id w:val="21976786"/>
          <w:placeholder>
            <w:docPart w:val="5206DC6E14734D8E9E0498BD3CCCE131"/>
          </w:placeholder>
        </w:sdtPr>
        <w:sdtEndPr/>
        <w:sdtContent>
          <w:r w:rsidR="002362B6" w:rsidRPr="005A09B2">
            <w:rPr>
              <w:rFonts w:ascii="Arial" w:hAnsi="Arial" w:cs="Arial"/>
              <w:b/>
              <w:sz w:val="24"/>
              <w:szCs w:val="24"/>
              <w:highlight w:val="yellow"/>
            </w:rPr>
            <w:t>847,40</w:t>
          </w:r>
          <w:r w:rsidR="005A09B2" w:rsidRPr="005A09B2">
            <w:rPr>
              <w:rFonts w:ascii="Arial" w:hAnsi="Arial" w:cs="Arial"/>
              <w:b/>
              <w:sz w:val="24"/>
              <w:szCs w:val="24"/>
              <w:highlight w:val="yellow"/>
            </w:rPr>
            <w:t xml:space="preserve"> </w:t>
          </w:r>
        </w:sdtContent>
      </w:sdt>
      <w:r w:rsidR="00C444F5" w:rsidRPr="005A09B2">
        <w:rPr>
          <w:rFonts w:ascii="Arial" w:hAnsi="Arial" w:cs="Arial"/>
          <w:sz w:val="24"/>
          <w:szCs w:val="24"/>
          <w:highlight w:val="yellow"/>
        </w:rPr>
        <w:t>m</w:t>
      </w:r>
      <w:r w:rsidR="00C444F5" w:rsidRPr="002875D4">
        <w:rPr>
          <w:rFonts w:ascii="Arial" w:hAnsi="Arial" w:cs="Arial"/>
          <w:sz w:val="24"/>
          <w:szCs w:val="24"/>
        </w:rPr>
        <w:t>²</w:t>
      </w:r>
      <w:r w:rsidR="00CE5280">
        <w:rPr>
          <w:rFonts w:ascii="Arial" w:hAnsi="Arial" w:cs="Arial"/>
          <w:sz w:val="24"/>
          <w:szCs w:val="24"/>
        </w:rPr>
        <w:t xml:space="preserve"> n</w:t>
      </w:r>
      <w:r w:rsidR="00C444F5" w:rsidRPr="002875D4">
        <w:rPr>
          <w:rFonts w:ascii="Arial" w:hAnsi="Arial" w:cs="Arial"/>
          <w:sz w:val="24"/>
          <w:szCs w:val="24"/>
        </w:rPr>
        <w:t xml:space="preserve">o terreno </w:t>
      </w:r>
      <w:r w:rsidR="00CE5280">
        <w:rPr>
          <w:rFonts w:ascii="Arial" w:hAnsi="Arial" w:cs="Arial"/>
          <w:sz w:val="24"/>
          <w:szCs w:val="24"/>
        </w:rPr>
        <w:t xml:space="preserve">de minha propriedade </w:t>
      </w:r>
      <w:r w:rsidRPr="008E1305">
        <w:rPr>
          <w:rFonts w:ascii="Arial" w:hAnsi="Arial" w:cs="Arial"/>
          <w:sz w:val="24"/>
          <w:szCs w:val="24"/>
        </w:rPr>
        <w:t>#termoTituloCunjogado</w:t>
      </w:r>
      <w:r>
        <w:rPr>
          <w:rFonts w:ascii="Arial" w:hAnsi="Arial" w:cs="Arial"/>
          <w:sz w:val="24"/>
          <w:szCs w:val="24"/>
        </w:rPr>
        <w:t xml:space="preserve"> </w:t>
      </w:r>
      <w:r w:rsidR="00C444F5" w:rsidRPr="002875D4">
        <w:rPr>
          <w:rFonts w:ascii="Arial" w:hAnsi="Arial" w:cs="Arial"/>
          <w:sz w:val="24"/>
          <w:szCs w:val="24"/>
        </w:rPr>
        <w:t xml:space="preserve">neste Cartório sob n.º </w:t>
      </w:r>
      <w:r w:rsidRPr="008E1305">
        <w:rPr>
          <w:rFonts w:ascii="Arial" w:hAnsi="Arial" w:cs="Arial"/>
          <w:b/>
          <w:bCs/>
          <w:sz w:val="24"/>
          <w:szCs w:val="24"/>
        </w:rPr>
        <w:t>#NumeroTitulo</w:t>
      </w:r>
      <w:r w:rsidR="00790573">
        <w:rPr>
          <w:rFonts w:ascii="Arial" w:hAnsi="Arial" w:cs="Arial"/>
          <w:sz w:val="24"/>
          <w:szCs w:val="24"/>
        </w:rPr>
        <w:t>.</w:t>
      </w:r>
    </w:p>
    <w:p w14:paraId="4773E2DA" w14:textId="77777777" w:rsidR="00C444F5" w:rsidRPr="002875D4" w:rsidRDefault="00C444F5" w:rsidP="00C444F5">
      <w:pPr>
        <w:ind w:left="564" w:firstLine="2268"/>
        <w:jc w:val="both"/>
        <w:rPr>
          <w:rFonts w:ascii="Arial" w:hAnsi="Arial" w:cs="Arial"/>
          <w:sz w:val="24"/>
          <w:szCs w:val="24"/>
        </w:rPr>
      </w:pPr>
    </w:p>
    <w:p w14:paraId="01A1F427" w14:textId="2C5DF15F" w:rsidR="00C444F5" w:rsidRPr="002875D4" w:rsidRDefault="00C444F5" w:rsidP="006076D8">
      <w:pPr>
        <w:jc w:val="both"/>
        <w:rPr>
          <w:rFonts w:ascii="Arial" w:hAnsi="Arial" w:cs="Arial"/>
          <w:sz w:val="24"/>
          <w:szCs w:val="24"/>
        </w:rPr>
      </w:pPr>
      <w:r w:rsidRPr="002875D4">
        <w:rPr>
          <w:rFonts w:ascii="Arial" w:hAnsi="Arial" w:cs="Arial"/>
          <w:sz w:val="24"/>
          <w:szCs w:val="24"/>
        </w:rPr>
        <w:t>Nestes termos</w:t>
      </w:r>
    </w:p>
    <w:p w14:paraId="3D203530" w14:textId="77777777" w:rsidR="00C444F5" w:rsidRPr="002875D4" w:rsidRDefault="00C444F5" w:rsidP="00C444F5">
      <w:pPr>
        <w:keepNext/>
        <w:jc w:val="both"/>
        <w:outlineLvl w:val="1"/>
        <w:rPr>
          <w:rFonts w:ascii="Arial" w:hAnsi="Arial" w:cs="Arial"/>
          <w:sz w:val="24"/>
          <w:szCs w:val="24"/>
        </w:rPr>
      </w:pPr>
      <w:r w:rsidRPr="002875D4">
        <w:rPr>
          <w:rFonts w:ascii="Arial" w:hAnsi="Arial" w:cs="Arial"/>
          <w:sz w:val="24"/>
          <w:szCs w:val="24"/>
        </w:rPr>
        <w:t>Pede deferimento</w:t>
      </w:r>
    </w:p>
    <w:p w14:paraId="73F8078A" w14:textId="77777777" w:rsidR="005A09B2" w:rsidRDefault="005A09B2" w:rsidP="005A09B2">
      <w:pPr>
        <w:jc w:val="both"/>
        <w:rPr>
          <w:rFonts w:ascii="Arial" w:hAnsi="Arial" w:cs="Arial"/>
          <w:sz w:val="24"/>
          <w:szCs w:val="24"/>
        </w:rPr>
      </w:pPr>
    </w:p>
    <w:p w14:paraId="6AC91385" w14:textId="0C865A73" w:rsidR="00185296" w:rsidRDefault="00790573" w:rsidP="005A09B2">
      <w:pPr>
        <w:rPr>
          <w:rFonts w:ascii="Arial" w:hAnsi="Arial" w:cs="Arial"/>
          <w:sz w:val="24"/>
          <w:szCs w:val="24"/>
        </w:rPr>
      </w:pPr>
      <w:bookmarkStart w:id="0" w:name="_Hlk107863221"/>
      <w:r w:rsidRPr="00790573">
        <w:rPr>
          <w:rFonts w:ascii="Arial" w:hAnsi="Arial" w:cs="Arial"/>
          <w:sz w:val="24"/>
          <w:szCs w:val="24"/>
        </w:rPr>
        <w:t>#MunicipioEData</w:t>
      </w:r>
    </w:p>
    <w:p w14:paraId="4CF6D33E" w14:textId="3412C598" w:rsidR="00185296" w:rsidRDefault="00185296" w:rsidP="005A09B2">
      <w:pPr>
        <w:rPr>
          <w:rFonts w:ascii="Arial" w:hAnsi="Arial" w:cs="Arial"/>
          <w:sz w:val="24"/>
          <w:szCs w:val="24"/>
        </w:rPr>
      </w:pPr>
    </w:p>
    <w:p w14:paraId="4F332A6A" w14:textId="77777777" w:rsidR="00185296" w:rsidRDefault="00185296" w:rsidP="005A09B2">
      <w:pPr>
        <w:rPr>
          <w:rFonts w:ascii="Arial" w:hAnsi="Arial" w:cs="Arial"/>
          <w:sz w:val="24"/>
          <w:szCs w:val="24"/>
        </w:rPr>
      </w:pPr>
    </w:p>
    <w:bookmarkEnd w:id="0"/>
    <w:p w14:paraId="3E62BE66" w14:textId="7266DEBB" w:rsidR="000E4186" w:rsidRPr="00C444F5" w:rsidRDefault="00790573" w:rsidP="00790573">
      <w:pPr>
        <w:jc w:val="right"/>
      </w:pPr>
      <w:r w:rsidRPr="00790573">
        <w:rPr>
          <w:rFonts w:ascii="Arial" w:eastAsiaTheme="minorEastAsia" w:hAnsi="Arial" w:cs="Arial"/>
          <w:sz w:val="24"/>
          <w:szCs w:val="24"/>
        </w:rPr>
        <w:t>#AssinaturaCompletaProprietarios</w:t>
      </w:r>
    </w:p>
    <w:sectPr w:rsidR="000E4186" w:rsidRPr="00C444F5" w:rsidSect="007B68D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58" w:right="1418" w:bottom="1247" w:left="1418" w:header="113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B704C" w14:textId="77777777" w:rsidR="00230113" w:rsidRDefault="00230113" w:rsidP="00D74C54">
      <w:r>
        <w:separator/>
      </w:r>
    </w:p>
  </w:endnote>
  <w:endnote w:type="continuationSeparator" w:id="0">
    <w:p w14:paraId="6B35A2D3" w14:textId="77777777" w:rsidR="00230113" w:rsidRDefault="00230113" w:rsidP="00D74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B6B6D" w14:textId="77777777" w:rsidR="00D62B16" w:rsidRDefault="00D62B1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DBAD1" w14:textId="77777777" w:rsidR="002F2B18" w:rsidRPr="00D74C54" w:rsidRDefault="002F2B18" w:rsidP="002F2B18">
    <w:pPr>
      <w:pStyle w:val="Rodap"/>
      <w:pBdr>
        <w:top w:val="single" w:sz="4" w:space="1" w:color="auto"/>
      </w:pBdr>
      <w:jc w:val="center"/>
      <w:rPr>
        <w:rFonts w:ascii="Arial" w:hAnsi="Arial" w:cs="Arial"/>
      </w:rPr>
    </w:pPr>
    <w:r w:rsidRPr="00D74C54">
      <w:rPr>
        <w:rFonts w:ascii="Arial" w:hAnsi="Arial" w:cs="Arial"/>
      </w:rPr>
      <w:t>Rua Carlos Bayerl, 214 – Progresso - CEP: 89.281-066 – São Bento do Sul / SC</w:t>
    </w:r>
  </w:p>
  <w:p w14:paraId="1304D18D" w14:textId="77777777" w:rsidR="002F2B18" w:rsidRDefault="002F2B18" w:rsidP="002F2B18">
    <w:pPr>
      <w:pStyle w:val="Rodap"/>
      <w:spacing w:before="60"/>
      <w:jc w:val="center"/>
      <w:rPr>
        <w:rFonts w:ascii="Arial" w:hAnsi="Arial" w:cs="Arial"/>
      </w:rPr>
    </w:pPr>
    <w:r>
      <w:rPr>
        <w:rFonts w:ascii="Arial" w:hAnsi="Arial" w:cs="Arial"/>
      </w:rPr>
      <w:t xml:space="preserve">Fone: (47) 3633-3711 - E-mail: </w:t>
    </w:r>
    <w:r w:rsidRPr="00D74C54">
      <w:rPr>
        <w:rFonts w:ascii="Arial" w:hAnsi="Arial" w:cs="Arial"/>
      </w:rPr>
      <w:t>ccfconsultores@hotmail.com</w:t>
    </w:r>
  </w:p>
  <w:p w14:paraId="3AE7B7CF" w14:textId="77777777" w:rsidR="002F2B18" w:rsidRDefault="002F2B18" w:rsidP="002F2B1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96A20" w14:textId="77777777" w:rsidR="00D62B16" w:rsidRDefault="00D62B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12C45" w14:textId="77777777" w:rsidR="00230113" w:rsidRDefault="00230113" w:rsidP="00D74C54">
      <w:r>
        <w:separator/>
      </w:r>
    </w:p>
  </w:footnote>
  <w:footnote w:type="continuationSeparator" w:id="0">
    <w:p w14:paraId="69FB2D90" w14:textId="77777777" w:rsidR="00230113" w:rsidRDefault="00230113" w:rsidP="00D74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7EE48" w14:textId="77777777" w:rsidR="00D62B16" w:rsidRDefault="00D62B1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C3B6C" w14:textId="77777777" w:rsidR="00D74C54" w:rsidRDefault="00D74C54" w:rsidP="008D40E3">
    <w:pPr>
      <w:pStyle w:val="Estilo1"/>
    </w:pPr>
    <w:r>
      <w:drawing>
        <wp:anchor distT="0" distB="0" distL="114300" distR="114300" simplePos="0" relativeHeight="251660288" behindDoc="0" locked="0" layoutInCell="0" allowOverlap="1" wp14:anchorId="0424243E" wp14:editId="798F20AF">
          <wp:simplePos x="0" y="0"/>
          <wp:positionH relativeFrom="column">
            <wp:posOffset>-19685</wp:posOffset>
          </wp:positionH>
          <wp:positionV relativeFrom="paragraph">
            <wp:posOffset>-333375</wp:posOffset>
          </wp:positionV>
          <wp:extent cx="1107440" cy="584200"/>
          <wp:effectExtent l="19050" t="0" r="0" b="0"/>
          <wp:wrapTopAndBottom/>
          <wp:docPr id="9" name="Imagem 9" descr="MARCA JPG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RCA JPG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584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53B09871" w14:textId="77777777" w:rsidR="00D74C54" w:rsidRDefault="00D74C54" w:rsidP="00D74C54">
    <w:pPr>
      <w:pStyle w:val="Cabealho"/>
      <w:pBdr>
        <w:bottom w:val="single" w:sz="4" w:space="1" w:color="auto"/>
      </w:pBdr>
      <w:tabs>
        <w:tab w:val="left" w:pos="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B2FD9" w14:textId="77777777" w:rsidR="00D62B16" w:rsidRDefault="00D62B1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1FC3"/>
    <w:rsid w:val="00001877"/>
    <w:rsid w:val="00037D55"/>
    <w:rsid w:val="00040C3D"/>
    <w:rsid w:val="000E4186"/>
    <w:rsid w:val="0013451F"/>
    <w:rsid w:val="001355BC"/>
    <w:rsid w:val="00184283"/>
    <w:rsid w:val="00185296"/>
    <w:rsid w:val="00190F73"/>
    <w:rsid w:val="001E5835"/>
    <w:rsid w:val="00217B21"/>
    <w:rsid w:val="00230113"/>
    <w:rsid w:val="002362B6"/>
    <w:rsid w:val="002404F1"/>
    <w:rsid w:val="00245322"/>
    <w:rsid w:val="00263E90"/>
    <w:rsid w:val="002B02FC"/>
    <w:rsid w:val="002B1F15"/>
    <w:rsid w:val="002D609D"/>
    <w:rsid w:val="002F2B18"/>
    <w:rsid w:val="00321A9D"/>
    <w:rsid w:val="00331BB6"/>
    <w:rsid w:val="00351341"/>
    <w:rsid w:val="003D6F50"/>
    <w:rsid w:val="00412851"/>
    <w:rsid w:val="00427450"/>
    <w:rsid w:val="0043024E"/>
    <w:rsid w:val="00446626"/>
    <w:rsid w:val="00455CEC"/>
    <w:rsid w:val="004818C1"/>
    <w:rsid w:val="004B46AD"/>
    <w:rsid w:val="004E2BFA"/>
    <w:rsid w:val="005006EA"/>
    <w:rsid w:val="00524E05"/>
    <w:rsid w:val="005511A1"/>
    <w:rsid w:val="00573C1E"/>
    <w:rsid w:val="00597895"/>
    <w:rsid w:val="005A09B2"/>
    <w:rsid w:val="005B3FC1"/>
    <w:rsid w:val="005D2F5F"/>
    <w:rsid w:val="00602676"/>
    <w:rsid w:val="006076D8"/>
    <w:rsid w:val="006107C3"/>
    <w:rsid w:val="0063747F"/>
    <w:rsid w:val="00647F2D"/>
    <w:rsid w:val="006D7D34"/>
    <w:rsid w:val="00707270"/>
    <w:rsid w:val="007542B1"/>
    <w:rsid w:val="00790573"/>
    <w:rsid w:val="007A7BAB"/>
    <w:rsid w:val="007B4BFE"/>
    <w:rsid w:val="007B68D9"/>
    <w:rsid w:val="007F1851"/>
    <w:rsid w:val="00856588"/>
    <w:rsid w:val="00863580"/>
    <w:rsid w:val="008901FC"/>
    <w:rsid w:val="008C6ABB"/>
    <w:rsid w:val="008D40E3"/>
    <w:rsid w:val="008E1305"/>
    <w:rsid w:val="00991C00"/>
    <w:rsid w:val="009B409D"/>
    <w:rsid w:val="009F63C9"/>
    <w:rsid w:val="00A0171D"/>
    <w:rsid w:val="00A20625"/>
    <w:rsid w:val="00A208E5"/>
    <w:rsid w:val="00A52B99"/>
    <w:rsid w:val="00A60FF4"/>
    <w:rsid w:val="00A71AAD"/>
    <w:rsid w:val="00AB4FAA"/>
    <w:rsid w:val="00AC515C"/>
    <w:rsid w:val="00AD2042"/>
    <w:rsid w:val="00AD700A"/>
    <w:rsid w:val="00B2086B"/>
    <w:rsid w:val="00B54625"/>
    <w:rsid w:val="00B7185A"/>
    <w:rsid w:val="00B9015D"/>
    <w:rsid w:val="00C03783"/>
    <w:rsid w:val="00C2750F"/>
    <w:rsid w:val="00C3417A"/>
    <w:rsid w:val="00C444F5"/>
    <w:rsid w:val="00CA1FC3"/>
    <w:rsid w:val="00CA3819"/>
    <w:rsid w:val="00CB522D"/>
    <w:rsid w:val="00CC5051"/>
    <w:rsid w:val="00CC693D"/>
    <w:rsid w:val="00CD15E4"/>
    <w:rsid w:val="00CE5280"/>
    <w:rsid w:val="00CE7ACD"/>
    <w:rsid w:val="00D17DE1"/>
    <w:rsid w:val="00D2200B"/>
    <w:rsid w:val="00D23B55"/>
    <w:rsid w:val="00D324E5"/>
    <w:rsid w:val="00D4219F"/>
    <w:rsid w:val="00D56B73"/>
    <w:rsid w:val="00D62B16"/>
    <w:rsid w:val="00D6457B"/>
    <w:rsid w:val="00D74C54"/>
    <w:rsid w:val="00D900E2"/>
    <w:rsid w:val="00DA72D0"/>
    <w:rsid w:val="00DB3168"/>
    <w:rsid w:val="00DD1522"/>
    <w:rsid w:val="00DE7762"/>
    <w:rsid w:val="00E35F84"/>
    <w:rsid w:val="00E61AFC"/>
    <w:rsid w:val="00EE39AA"/>
    <w:rsid w:val="00F05462"/>
    <w:rsid w:val="00F17802"/>
    <w:rsid w:val="00F4426F"/>
    <w:rsid w:val="00FD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5CC198"/>
  <w15:docId w15:val="{D8056995-1064-4BD6-B5ED-4ADF6BAEE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1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uiPriority w:val="99"/>
    <w:qFormat/>
    <w:rsid w:val="00217B21"/>
    <w:pPr>
      <w:widowControl w:val="0"/>
      <w:autoSpaceDE w:val="0"/>
      <w:autoSpaceDN w:val="0"/>
      <w:adjustRightInd w:val="0"/>
      <w:outlineLvl w:val="1"/>
    </w:pPr>
    <w:rPr>
      <w:rFonts w:eastAsiaTheme="minorEastAsia"/>
      <w:sz w:val="24"/>
      <w:szCs w:val="24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74C54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74C54"/>
  </w:style>
  <w:style w:type="paragraph" w:styleId="Rodap">
    <w:name w:val="footer"/>
    <w:basedOn w:val="Normal"/>
    <w:link w:val="RodapChar"/>
    <w:unhideWhenUsed/>
    <w:rsid w:val="00D74C54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rsid w:val="00D74C54"/>
  </w:style>
  <w:style w:type="paragraph" w:customStyle="1" w:styleId="Estilo1">
    <w:name w:val="Estilo1"/>
    <w:basedOn w:val="Cabealho"/>
    <w:link w:val="Estilo1Char"/>
    <w:qFormat/>
    <w:rsid w:val="008D40E3"/>
    <w:pPr>
      <w:pBdr>
        <w:bottom w:val="single" w:sz="4" w:space="1" w:color="auto"/>
      </w:pBdr>
      <w:tabs>
        <w:tab w:val="left" w:pos="0"/>
      </w:tabs>
    </w:pPr>
    <w:rPr>
      <w:noProof/>
      <w:lang w:eastAsia="pt-BR"/>
    </w:rPr>
  </w:style>
  <w:style w:type="character" w:customStyle="1" w:styleId="Estilo1Char">
    <w:name w:val="Estilo1 Char"/>
    <w:basedOn w:val="CabealhoChar"/>
    <w:link w:val="Estilo1"/>
    <w:rsid w:val="008D40E3"/>
    <w:rPr>
      <w:noProof/>
      <w:lang w:eastAsia="pt-BR"/>
    </w:rPr>
  </w:style>
  <w:style w:type="character" w:styleId="Hyperlink">
    <w:name w:val="Hyperlink"/>
    <w:basedOn w:val="Fontepargpadro"/>
    <w:uiPriority w:val="99"/>
    <w:unhideWhenUsed/>
    <w:rsid w:val="00D56B7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56B73"/>
    <w:rPr>
      <w:color w:val="808080"/>
      <w:shd w:val="clear" w:color="auto" w:fill="E6E6E6"/>
    </w:rPr>
  </w:style>
  <w:style w:type="character" w:customStyle="1" w:styleId="Ttulo2Char">
    <w:name w:val="Título 2 Char"/>
    <w:basedOn w:val="Fontepargpadro"/>
    <w:link w:val="Ttulo2"/>
    <w:uiPriority w:val="99"/>
    <w:rsid w:val="00217B21"/>
    <w:rPr>
      <w:rFonts w:ascii="Times New Roman" w:eastAsiaTheme="minorEastAsia" w:hAnsi="Times New Roman" w:cs="Times New Roman"/>
      <w:sz w:val="24"/>
      <w:szCs w:val="24"/>
      <w:lang w:val="en-US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D152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D1522"/>
    <w:rPr>
      <w:rFonts w:ascii="Segoe UI" w:eastAsia="Times New Roman" w:hAnsi="Segoe UI" w:cs="Segoe UI"/>
      <w:sz w:val="18"/>
      <w:szCs w:val="18"/>
      <w:lang w:eastAsia="pt-BR"/>
    </w:rPr>
  </w:style>
  <w:style w:type="paragraph" w:styleId="SemEspaamento">
    <w:name w:val="No Spacing"/>
    <w:uiPriority w:val="1"/>
    <w:qFormat/>
    <w:rsid w:val="00E35F84"/>
    <w:pPr>
      <w:spacing w:after="0" w:line="240" w:lineRule="auto"/>
    </w:pPr>
    <w:rPr>
      <w:rFonts w:ascii="Calibri" w:eastAsia="Calibri" w:hAnsi="Calibri" w:cs="Times New Roman"/>
    </w:rPr>
  </w:style>
  <w:style w:type="paragraph" w:styleId="Recuodecorpodetexto">
    <w:name w:val="Body Text Indent"/>
    <w:basedOn w:val="Normal"/>
    <w:link w:val="RecuodecorpodetextoChar"/>
    <w:rsid w:val="00E35F84"/>
    <w:pPr>
      <w:ind w:firstLine="2268"/>
      <w:jc w:val="both"/>
    </w:pPr>
    <w:rPr>
      <w:sz w:val="28"/>
    </w:rPr>
  </w:style>
  <w:style w:type="character" w:customStyle="1" w:styleId="RecuodecorpodetextoChar">
    <w:name w:val="Recuo de corpo de texto Char"/>
    <w:basedOn w:val="Fontepargpadro"/>
    <w:link w:val="Recuodecorpodetexto"/>
    <w:rsid w:val="00E35F84"/>
    <w:rPr>
      <w:rFonts w:ascii="Times New Roman" w:eastAsia="Times New Roman" w:hAnsi="Times New Roman" w:cs="Times New Roman"/>
      <w:sz w:val="28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6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rles\Desktop\CCF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6B19D3D372A46D29FBB98791687376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001077-46FE-411F-A598-65B89B2E7A29}"/>
      </w:docPartPr>
      <w:docPartBody>
        <w:p w:rsidR="00444BD4" w:rsidRDefault="0078650B" w:rsidP="0078650B">
          <w:pPr>
            <w:pStyle w:val="56B19D3D372A46D29FBB987916873761"/>
          </w:pPr>
          <w:r w:rsidRPr="00F51B5F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5206DC6E14734D8E9E0498BD3CCCE13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FCE8490-951B-42FE-A447-F647D20042BB}"/>
      </w:docPartPr>
      <w:docPartBody>
        <w:p w:rsidR="00444BD4" w:rsidRDefault="0078650B" w:rsidP="0078650B">
          <w:pPr>
            <w:pStyle w:val="5206DC6E14734D8E9E0498BD3CCCE131"/>
          </w:pPr>
          <w:r w:rsidRPr="00F51B5F">
            <w:rPr>
              <w:rStyle w:val="TextodoEspaoReservado"/>
            </w:rPr>
            <w:t>Clique aqui para digitar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50B"/>
    <w:rsid w:val="00444BD4"/>
    <w:rsid w:val="0078650B"/>
    <w:rsid w:val="00A97570"/>
    <w:rsid w:val="00AC5287"/>
    <w:rsid w:val="00B43D70"/>
    <w:rsid w:val="00BA6330"/>
    <w:rsid w:val="00E33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C5287"/>
    <w:rPr>
      <w:color w:val="808080"/>
    </w:rPr>
  </w:style>
  <w:style w:type="paragraph" w:customStyle="1" w:styleId="56B19D3D372A46D29FBB987916873761">
    <w:name w:val="56B19D3D372A46D29FBB987916873761"/>
    <w:rsid w:val="0078650B"/>
  </w:style>
  <w:style w:type="paragraph" w:customStyle="1" w:styleId="5206DC6E14734D8E9E0498BD3CCCE131">
    <w:name w:val="5206DC6E14734D8E9E0498BD3CCCE131"/>
    <w:rsid w:val="007865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1CC6D58E-4E57-403D-9EE1-3440088B1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CCF.dotx</Template>
  <TotalTime>441</TotalTime>
  <Pages>1</Pages>
  <Words>59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</dc:creator>
  <cp:lastModifiedBy>jeanmartinsdeanhaia@hotmail.com</cp:lastModifiedBy>
  <cp:revision>60</cp:revision>
  <cp:lastPrinted>2019-01-09T19:13:00Z</cp:lastPrinted>
  <dcterms:created xsi:type="dcterms:W3CDTF">2016-08-12T12:26:00Z</dcterms:created>
  <dcterms:modified xsi:type="dcterms:W3CDTF">2025-05-07T22:14:00Z</dcterms:modified>
</cp:coreProperties>
</file>