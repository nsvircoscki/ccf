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E35A" w14:textId="46F67378" w:rsidR="00F0792C" w:rsidRPr="00F0792C" w:rsidRDefault="007C0780" w:rsidP="00F0792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92ED52D" w14:textId="77777777" w:rsidR="00F0792C" w:rsidRPr="00F0792C" w:rsidRDefault="00F0792C" w:rsidP="00F0792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0792C">
        <w:rPr>
          <w:rFonts w:ascii="Arial" w:hAnsi="Arial" w:cs="Arial"/>
          <w:b/>
          <w:bCs/>
          <w:sz w:val="24"/>
          <w:szCs w:val="24"/>
        </w:rPr>
        <w:t>ILMO. SR. OFICIAL DO REGISTRO DE IMÓVEIS DESTA COMARCA</w:t>
      </w:r>
    </w:p>
    <w:p w14:paraId="14B50541" w14:textId="77777777" w:rsidR="00F0792C" w:rsidRPr="00F0792C" w:rsidRDefault="00F0792C" w:rsidP="00F0792C">
      <w:pPr>
        <w:rPr>
          <w:rFonts w:ascii="Arial" w:hAnsi="Arial" w:cs="Arial"/>
          <w:sz w:val="24"/>
          <w:szCs w:val="24"/>
        </w:rPr>
      </w:pPr>
    </w:p>
    <w:p w14:paraId="7F974349" w14:textId="77777777" w:rsidR="00F0792C" w:rsidRPr="00F0792C" w:rsidRDefault="00F0792C" w:rsidP="00F0792C">
      <w:pPr>
        <w:rPr>
          <w:rFonts w:ascii="Arial" w:hAnsi="Arial" w:cs="Arial"/>
          <w:sz w:val="24"/>
          <w:szCs w:val="24"/>
        </w:rPr>
      </w:pPr>
    </w:p>
    <w:p w14:paraId="68FD3BF5" w14:textId="7B87FF07" w:rsidR="00F0792C" w:rsidRPr="00F0792C" w:rsidRDefault="00981AC9" w:rsidP="00F0792C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981AC9">
        <w:rPr>
          <w:rFonts w:ascii="Arial" w:hAnsi="Arial" w:cs="Arial"/>
          <w:sz w:val="24"/>
          <w:szCs w:val="24"/>
        </w:rPr>
        <w:t>#QualificacaoCompletaProprietarios</w:t>
      </w:r>
      <w:r w:rsidR="00F0792C" w:rsidRPr="00F0792C">
        <w:rPr>
          <w:rFonts w:ascii="Arial" w:hAnsi="Arial" w:cs="Arial"/>
          <w:sz w:val="24"/>
          <w:szCs w:val="24"/>
        </w:rPr>
        <w:t>, ve</w:t>
      </w:r>
      <w:r w:rsidR="008C1980">
        <w:rPr>
          <w:rFonts w:ascii="Arial" w:hAnsi="Arial" w:cs="Arial"/>
          <w:sz w:val="24"/>
          <w:szCs w:val="24"/>
        </w:rPr>
        <w:t>nho</w:t>
      </w:r>
      <w:r w:rsidR="00F0792C" w:rsidRPr="00F0792C">
        <w:rPr>
          <w:rFonts w:ascii="Arial" w:hAnsi="Arial" w:cs="Arial"/>
          <w:sz w:val="24"/>
          <w:szCs w:val="24"/>
        </w:rPr>
        <w:t xml:space="preserve"> mui respeitosamente perante V.S. requerer a </w:t>
      </w:r>
      <w:r w:rsidR="00F0792C" w:rsidRPr="00F0792C">
        <w:rPr>
          <w:rFonts w:ascii="Arial" w:hAnsi="Arial" w:cs="Arial"/>
          <w:b/>
          <w:sz w:val="24"/>
          <w:szCs w:val="24"/>
        </w:rPr>
        <w:t>AVERBAÇÃO DOS DOCUMENTOS ABAIXO RELACIONADOS</w:t>
      </w:r>
      <w:r w:rsidR="00F0792C" w:rsidRPr="00F0792C">
        <w:rPr>
          <w:rFonts w:ascii="Arial" w:hAnsi="Arial" w:cs="Arial"/>
          <w:sz w:val="24"/>
          <w:szCs w:val="24"/>
        </w:rPr>
        <w:t xml:space="preserve">, no terreno </w:t>
      </w:r>
      <w:r w:rsidRPr="00981AC9">
        <w:rPr>
          <w:rFonts w:ascii="Arial" w:hAnsi="Arial" w:cs="Arial"/>
          <w:sz w:val="24"/>
          <w:szCs w:val="24"/>
        </w:rPr>
        <w:t xml:space="preserve">#termoTituloCunjogado </w:t>
      </w:r>
      <w:r w:rsidR="00F0792C" w:rsidRPr="00F0792C">
        <w:rPr>
          <w:rFonts w:ascii="Arial" w:hAnsi="Arial" w:cs="Arial"/>
          <w:sz w:val="24"/>
          <w:szCs w:val="24"/>
        </w:rPr>
        <w:t xml:space="preserve">neste Cartório sob n.º </w:t>
      </w:r>
      <w:r w:rsidRPr="00981AC9">
        <w:rPr>
          <w:rFonts w:ascii="Arial" w:hAnsi="Arial" w:cs="Arial"/>
          <w:b/>
          <w:bCs/>
          <w:sz w:val="24"/>
          <w:szCs w:val="24"/>
        </w:rPr>
        <w:t>#NumeroTitulo</w:t>
      </w:r>
      <w:r w:rsidR="00F0792C" w:rsidRPr="00F0792C">
        <w:rPr>
          <w:rFonts w:ascii="Arial" w:hAnsi="Arial" w:cs="Arial"/>
          <w:sz w:val="24"/>
          <w:szCs w:val="24"/>
        </w:rPr>
        <w:t>, livro n.º 2, Registro Geral.</w:t>
      </w:r>
    </w:p>
    <w:p w14:paraId="41A14BC1" w14:textId="63E41223" w:rsidR="00CC064F" w:rsidRDefault="00CC064F" w:rsidP="00F0792C">
      <w:pPr>
        <w:rPr>
          <w:rFonts w:ascii="Arial" w:hAnsi="Arial" w:cs="Arial"/>
          <w:b/>
          <w:sz w:val="24"/>
          <w:szCs w:val="24"/>
        </w:rPr>
      </w:pPr>
    </w:p>
    <w:p w14:paraId="633DBA6D" w14:textId="7A6BE434" w:rsidR="00CC064F" w:rsidRDefault="006608B8" w:rsidP="00F0792C">
      <w:pPr>
        <w:rPr>
          <w:rFonts w:ascii="Arial" w:hAnsi="Arial" w:cs="Arial"/>
          <w:b/>
          <w:sz w:val="24"/>
          <w:szCs w:val="24"/>
        </w:rPr>
      </w:pPr>
      <w:r w:rsidRPr="00981AC9">
        <w:rPr>
          <w:rFonts w:ascii="Arial" w:hAnsi="Arial" w:cs="Arial"/>
          <w:b/>
          <w:sz w:val="24"/>
          <w:szCs w:val="24"/>
          <w:highlight w:val="yellow"/>
        </w:rPr>
        <w:t>#Averbações</w:t>
      </w:r>
    </w:p>
    <w:p w14:paraId="3B4C02E0" w14:textId="77777777" w:rsidR="00F0792C" w:rsidRPr="00F0792C" w:rsidRDefault="00F0792C" w:rsidP="00F0792C">
      <w:pPr>
        <w:rPr>
          <w:rFonts w:ascii="Arial" w:eastAsiaTheme="minorHAnsi" w:hAnsi="Arial" w:cs="Arial"/>
          <w:sz w:val="24"/>
          <w:szCs w:val="24"/>
          <w:lang w:eastAsia="en-US"/>
        </w:rPr>
      </w:pPr>
    </w:p>
    <w:p w14:paraId="0B423B4B" w14:textId="0D28DB5A" w:rsidR="00931D11" w:rsidRDefault="00981AC9" w:rsidP="00931D11">
      <w:pPr>
        <w:rPr>
          <w:rFonts w:ascii="Arial" w:hAnsi="Arial" w:cs="Arial"/>
          <w:sz w:val="24"/>
          <w:szCs w:val="24"/>
        </w:rPr>
      </w:pPr>
      <w:bookmarkStart w:id="0" w:name="_Hlk56174820"/>
      <w:r w:rsidRPr="00981AC9">
        <w:rPr>
          <w:rFonts w:ascii="Arial" w:hAnsi="Arial" w:cs="Arial"/>
          <w:sz w:val="24"/>
          <w:szCs w:val="24"/>
        </w:rPr>
        <w:t>#MunicipioEData</w:t>
      </w:r>
    </w:p>
    <w:p w14:paraId="12174189" w14:textId="77777777" w:rsidR="00931D11" w:rsidRPr="00931D11" w:rsidRDefault="00931D11" w:rsidP="00931D11">
      <w:pPr>
        <w:rPr>
          <w:rFonts w:ascii="Arial" w:hAnsi="Arial" w:cs="Arial"/>
          <w:sz w:val="24"/>
          <w:szCs w:val="24"/>
        </w:rPr>
      </w:pPr>
    </w:p>
    <w:p w14:paraId="2528CAAC" w14:textId="7BA93A6B" w:rsidR="00651945" w:rsidRPr="00981AC9" w:rsidRDefault="00651945" w:rsidP="006608B8">
      <w:pPr>
        <w:widowControl w:val="0"/>
        <w:autoSpaceDE w:val="0"/>
        <w:autoSpaceDN w:val="0"/>
        <w:adjustRightInd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  <w:bookmarkStart w:id="1" w:name="_Hlk50716227"/>
      <w:bookmarkEnd w:id="0"/>
      <w:r w:rsidRPr="00981AC9">
        <w:rPr>
          <w:rFonts w:ascii="Arial" w:eastAsiaTheme="minorHAnsi" w:hAnsi="Arial" w:cs="Arial"/>
          <w:sz w:val="24"/>
          <w:szCs w:val="24"/>
          <w:lang w:eastAsia="en-US"/>
        </w:rPr>
        <w:t xml:space="preserve">_________________________ </w:t>
      </w:r>
    </w:p>
    <w:bookmarkEnd w:id="1"/>
    <w:p w14:paraId="7AFFB6A5" w14:textId="7FAC95D2" w:rsidR="00651945" w:rsidRPr="006608B8" w:rsidRDefault="00981AC9" w:rsidP="00981AC9">
      <w:pPr>
        <w:widowControl w:val="0"/>
        <w:autoSpaceDE w:val="0"/>
        <w:autoSpaceDN w:val="0"/>
        <w:adjustRightInd w:val="0"/>
        <w:jc w:val="right"/>
        <w:rPr>
          <w:rFonts w:ascii="Arial" w:eastAsiaTheme="minorHAnsi" w:hAnsi="Arial" w:cs="Arial"/>
          <w:sz w:val="24"/>
          <w:szCs w:val="24"/>
          <w:lang w:eastAsia="en-US"/>
        </w:rPr>
      </w:pPr>
      <w:r w:rsidRPr="00981AC9">
        <w:rPr>
          <w:rFonts w:ascii="Arial" w:hAnsi="Arial" w:cs="Arial"/>
          <w:sz w:val="24"/>
          <w:szCs w:val="24"/>
        </w:rPr>
        <w:t>#AssinaturaCompletaProprietarios</w:t>
      </w:r>
    </w:p>
    <w:sectPr w:rsidR="00651945" w:rsidRPr="006608B8" w:rsidSect="00D50F65">
      <w:headerReference w:type="default" r:id="rId7"/>
      <w:footerReference w:type="default" r:id="rId8"/>
      <w:type w:val="continuous"/>
      <w:pgSz w:w="11907" w:h="16840" w:code="9"/>
      <w:pgMar w:top="1814" w:right="1418" w:bottom="851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185CC" w14:textId="77777777" w:rsidR="0040256A" w:rsidRDefault="0040256A" w:rsidP="00D74C54">
      <w:r>
        <w:separator/>
      </w:r>
    </w:p>
  </w:endnote>
  <w:endnote w:type="continuationSeparator" w:id="0">
    <w:p w14:paraId="304AE636" w14:textId="77777777" w:rsidR="0040256A" w:rsidRDefault="0040256A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FF37A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598C8EC6" w14:textId="77777777" w:rsidR="00D74C54" w:rsidRPr="00F37F91" w:rsidRDefault="00D74C54" w:rsidP="00D74C54">
    <w:pPr>
      <w:pStyle w:val="Rodap"/>
      <w:spacing w:before="60"/>
      <w:jc w:val="center"/>
      <w:rPr>
        <w:rFonts w:ascii="Arial" w:hAnsi="Arial" w:cs="Arial"/>
        <w:color w:val="17365D" w:themeColor="text2" w:themeShade="BF"/>
      </w:rPr>
    </w:pPr>
    <w:r>
      <w:rPr>
        <w:rFonts w:ascii="Arial" w:hAnsi="Arial" w:cs="Arial"/>
      </w:rPr>
      <w:t xml:space="preserve">Fone/Fax: (47) 3633-3711 </w:t>
    </w:r>
    <w:r w:rsidRPr="00D74C54">
      <w:rPr>
        <w:rFonts w:ascii="Arial" w:hAnsi="Arial" w:cs="Arial"/>
      </w:rPr>
      <w:t xml:space="preserve">- </w:t>
    </w:r>
    <w:r w:rsidRPr="00F37F91">
      <w:rPr>
        <w:rFonts w:ascii="Arial" w:hAnsi="Arial" w:cs="Arial"/>
        <w:color w:val="17365D" w:themeColor="text2" w:themeShade="BF"/>
      </w:rPr>
      <w:t>ccfconsultores@hotmail.com</w:t>
    </w:r>
  </w:p>
  <w:p w14:paraId="004E1AB9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8A384" w14:textId="77777777" w:rsidR="0040256A" w:rsidRDefault="0040256A" w:rsidP="00D74C54">
      <w:r>
        <w:separator/>
      </w:r>
    </w:p>
  </w:footnote>
  <w:footnote w:type="continuationSeparator" w:id="0">
    <w:p w14:paraId="66AA900F" w14:textId="77777777" w:rsidR="0040256A" w:rsidRDefault="0040256A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96099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4E9859FF" wp14:editId="45C15D89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71B833B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10932"/>
    <w:rsid w:val="00040C3D"/>
    <w:rsid w:val="00065175"/>
    <w:rsid w:val="0007212C"/>
    <w:rsid w:val="001355BC"/>
    <w:rsid w:val="001528AD"/>
    <w:rsid w:val="00164FF3"/>
    <w:rsid w:val="00181D5D"/>
    <w:rsid w:val="001C689B"/>
    <w:rsid w:val="001E5835"/>
    <w:rsid w:val="00235196"/>
    <w:rsid w:val="00251437"/>
    <w:rsid w:val="002B1F15"/>
    <w:rsid w:val="002F147B"/>
    <w:rsid w:val="002F53B4"/>
    <w:rsid w:val="00384646"/>
    <w:rsid w:val="003C71E8"/>
    <w:rsid w:val="0040256A"/>
    <w:rsid w:val="0043045F"/>
    <w:rsid w:val="00434DBD"/>
    <w:rsid w:val="00446FDC"/>
    <w:rsid w:val="00447F48"/>
    <w:rsid w:val="004915B0"/>
    <w:rsid w:val="004A3FB5"/>
    <w:rsid w:val="004B46AD"/>
    <w:rsid w:val="004D656A"/>
    <w:rsid w:val="004E2BFA"/>
    <w:rsid w:val="0055257D"/>
    <w:rsid w:val="00595145"/>
    <w:rsid w:val="00597895"/>
    <w:rsid w:val="005A31D1"/>
    <w:rsid w:val="005D03E2"/>
    <w:rsid w:val="006107C3"/>
    <w:rsid w:val="0063747F"/>
    <w:rsid w:val="00651945"/>
    <w:rsid w:val="006570D2"/>
    <w:rsid w:val="006608B8"/>
    <w:rsid w:val="006620DA"/>
    <w:rsid w:val="00692ACB"/>
    <w:rsid w:val="006B1A6D"/>
    <w:rsid w:val="006B612A"/>
    <w:rsid w:val="00725692"/>
    <w:rsid w:val="0073389E"/>
    <w:rsid w:val="007542B1"/>
    <w:rsid w:val="007A7BAB"/>
    <w:rsid w:val="007C0780"/>
    <w:rsid w:val="007F1851"/>
    <w:rsid w:val="00856588"/>
    <w:rsid w:val="00860528"/>
    <w:rsid w:val="008C1980"/>
    <w:rsid w:val="008D40E3"/>
    <w:rsid w:val="008E2A3E"/>
    <w:rsid w:val="009067B5"/>
    <w:rsid w:val="00931D11"/>
    <w:rsid w:val="00973752"/>
    <w:rsid w:val="00981A1A"/>
    <w:rsid w:val="00981AC9"/>
    <w:rsid w:val="00990AFA"/>
    <w:rsid w:val="009F63C9"/>
    <w:rsid w:val="00A0171D"/>
    <w:rsid w:val="00A17313"/>
    <w:rsid w:val="00A45B29"/>
    <w:rsid w:val="00A45EED"/>
    <w:rsid w:val="00A52B99"/>
    <w:rsid w:val="00A546D1"/>
    <w:rsid w:val="00AC515C"/>
    <w:rsid w:val="00AE30DF"/>
    <w:rsid w:val="00B63AB8"/>
    <w:rsid w:val="00B6529E"/>
    <w:rsid w:val="00B7185A"/>
    <w:rsid w:val="00B82D93"/>
    <w:rsid w:val="00B87D12"/>
    <w:rsid w:val="00BB6759"/>
    <w:rsid w:val="00C2750F"/>
    <w:rsid w:val="00C3417A"/>
    <w:rsid w:val="00C34C36"/>
    <w:rsid w:val="00C421C4"/>
    <w:rsid w:val="00CC064F"/>
    <w:rsid w:val="00CC5051"/>
    <w:rsid w:val="00CD15E4"/>
    <w:rsid w:val="00CF1E69"/>
    <w:rsid w:val="00D25940"/>
    <w:rsid w:val="00D324E5"/>
    <w:rsid w:val="00D4219F"/>
    <w:rsid w:val="00D50F65"/>
    <w:rsid w:val="00D7184F"/>
    <w:rsid w:val="00D74C54"/>
    <w:rsid w:val="00D900E2"/>
    <w:rsid w:val="00DA27BF"/>
    <w:rsid w:val="00DB3168"/>
    <w:rsid w:val="00E41A2D"/>
    <w:rsid w:val="00E512D1"/>
    <w:rsid w:val="00E61AFC"/>
    <w:rsid w:val="00EE39AA"/>
    <w:rsid w:val="00F0792C"/>
    <w:rsid w:val="00F37F91"/>
    <w:rsid w:val="00F46260"/>
    <w:rsid w:val="00F55736"/>
    <w:rsid w:val="00F949A6"/>
    <w:rsid w:val="00FB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767340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73389E"/>
    <w:pPr>
      <w:autoSpaceDE w:val="0"/>
      <w:autoSpaceDN w:val="0"/>
      <w:adjustRightInd w:val="0"/>
      <w:outlineLvl w:val="0"/>
    </w:pPr>
    <w:rPr>
      <w:rFonts w:eastAsiaTheme="minorHAnsi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customStyle="1" w:styleId="Ttulo1Char">
    <w:name w:val="Título 1 Char"/>
    <w:basedOn w:val="Fontepargpadro"/>
    <w:link w:val="Ttulo1"/>
    <w:uiPriority w:val="99"/>
    <w:rsid w:val="0073389E"/>
    <w:rPr>
      <w:rFonts w:ascii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F0792C"/>
    <w:pPr>
      <w:ind w:firstLine="2268"/>
      <w:jc w:val="both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F0792C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6A6C6DB-3E74-4F98-AF37-B860A8D9D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181</TotalTime>
  <Pages>1</Pages>
  <Words>282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jeanmartinsdeanhaia@hotmail.com</cp:lastModifiedBy>
  <cp:revision>65</cp:revision>
  <cp:lastPrinted>2022-02-14T14:13:00Z</cp:lastPrinted>
  <dcterms:created xsi:type="dcterms:W3CDTF">2016-08-12T12:26:00Z</dcterms:created>
  <dcterms:modified xsi:type="dcterms:W3CDTF">2025-05-07T22:25:00Z</dcterms:modified>
</cp:coreProperties>
</file>