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AE7D2" w14:textId="77777777" w:rsidR="00080046" w:rsidRPr="00080046" w:rsidRDefault="00080046" w:rsidP="00080046">
      <w:pPr>
        <w:rPr>
          <w:rFonts w:ascii="Arial" w:hAnsi="Arial" w:cs="Arial"/>
          <w:sz w:val="24"/>
          <w:szCs w:val="24"/>
        </w:rPr>
      </w:pPr>
    </w:p>
    <w:p w14:paraId="2CAC28AD" w14:textId="77777777" w:rsidR="00080046" w:rsidRDefault="00080046" w:rsidP="00C82787">
      <w:pPr>
        <w:jc w:val="center"/>
        <w:rPr>
          <w:rFonts w:ascii="Arial" w:hAnsi="Arial" w:cs="Arial"/>
          <w:b/>
          <w:sz w:val="24"/>
          <w:szCs w:val="24"/>
        </w:rPr>
      </w:pPr>
      <w:r w:rsidRPr="00080046">
        <w:rPr>
          <w:rFonts w:ascii="Arial" w:hAnsi="Arial" w:cs="Arial"/>
          <w:b/>
          <w:sz w:val="24"/>
          <w:szCs w:val="24"/>
        </w:rPr>
        <w:t>À PREFEITURA MUNICIPAL DE SÃO BENTO DO SUL</w:t>
      </w:r>
    </w:p>
    <w:p w14:paraId="63A12FF7" w14:textId="77777777" w:rsidR="00C82787" w:rsidRPr="00C82787" w:rsidRDefault="00C82787" w:rsidP="00C82787">
      <w:pPr>
        <w:jc w:val="center"/>
        <w:rPr>
          <w:rFonts w:ascii="Arial" w:hAnsi="Arial" w:cs="Arial"/>
          <w:b/>
          <w:sz w:val="24"/>
          <w:szCs w:val="24"/>
        </w:rPr>
      </w:pPr>
    </w:p>
    <w:p w14:paraId="39B9FCA2" w14:textId="58C042B9" w:rsidR="00080046" w:rsidRPr="00080046" w:rsidRDefault="00BA4EA1" w:rsidP="000800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Interessado: </w:t>
      </w:r>
      <w:r w:rsidR="00787657" w:rsidRPr="00787657">
        <w:rPr>
          <w:rFonts w:ascii="Arial" w:hAnsi="Arial" w:cs="Arial"/>
          <w:sz w:val="24"/>
          <w:szCs w:val="24"/>
        </w:rPr>
        <w:t>#</w:t>
      </w:r>
      <w:r w:rsidR="001039AC">
        <w:rPr>
          <w:rFonts w:ascii="Arial" w:hAnsi="Arial" w:cs="Arial"/>
          <w:sz w:val="24"/>
          <w:szCs w:val="24"/>
        </w:rPr>
        <w:t>NomePrimeiroProprietario</w:t>
      </w:r>
    </w:p>
    <w:p w14:paraId="04F709EA" w14:textId="0B38E37C" w:rsidR="00FB3278" w:rsidRDefault="00FB3278" w:rsidP="000800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CPF/CNPJ:</w:t>
      </w:r>
      <w:r w:rsidR="00787657">
        <w:rPr>
          <w:rFonts w:ascii="Arial" w:hAnsi="Arial" w:cs="Arial"/>
          <w:sz w:val="24"/>
          <w:szCs w:val="24"/>
        </w:rPr>
        <w:t xml:space="preserve"> </w:t>
      </w:r>
      <w:r w:rsidR="00787657" w:rsidRPr="00787657">
        <w:rPr>
          <w:rFonts w:ascii="Arial" w:hAnsi="Arial" w:cs="Arial"/>
          <w:sz w:val="24"/>
          <w:szCs w:val="24"/>
        </w:rPr>
        <w:t>#</w:t>
      </w:r>
      <w:r w:rsidR="001039AC">
        <w:rPr>
          <w:rFonts w:ascii="Arial" w:hAnsi="Arial" w:cs="Arial"/>
          <w:sz w:val="24"/>
          <w:szCs w:val="24"/>
        </w:rPr>
        <w:t>CPFCNPJPrimeiroProprietario</w:t>
      </w:r>
    </w:p>
    <w:p w14:paraId="312F2156" w14:textId="4A084DE9" w:rsidR="00FB3278" w:rsidRDefault="00FB3278" w:rsidP="000800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Telefone: (47) 3633-3711</w:t>
      </w:r>
    </w:p>
    <w:p w14:paraId="5513B793" w14:textId="70766C59" w:rsidR="00FB3278" w:rsidRDefault="00FB3278" w:rsidP="00080046">
      <w:pPr>
        <w:rPr>
          <w:rFonts w:ascii="Arial" w:hAnsi="Arial" w:cs="Arial"/>
          <w:sz w:val="24"/>
          <w:szCs w:val="24"/>
        </w:rPr>
      </w:pPr>
    </w:p>
    <w:p w14:paraId="0A278C65" w14:textId="77777777" w:rsidR="00FB3278" w:rsidRPr="00CB3204" w:rsidRDefault="00FB3278" w:rsidP="00080046">
      <w:pPr>
        <w:rPr>
          <w:rFonts w:ascii="Arial" w:hAnsi="Arial" w:cs="Arial"/>
          <w:sz w:val="24"/>
          <w:szCs w:val="24"/>
        </w:rPr>
      </w:pPr>
    </w:p>
    <w:p w14:paraId="4753E64D" w14:textId="77777777" w:rsidR="00080046" w:rsidRPr="00CB3204" w:rsidRDefault="00080046" w:rsidP="00080046">
      <w:pPr>
        <w:rPr>
          <w:rFonts w:ascii="Arial" w:hAnsi="Arial" w:cs="Arial"/>
          <w:sz w:val="24"/>
          <w:szCs w:val="24"/>
        </w:rPr>
      </w:pPr>
      <w:r w:rsidRPr="00CB3204">
        <w:rPr>
          <w:rFonts w:ascii="Arial" w:hAnsi="Arial" w:cs="Arial"/>
          <w:sz w:val="24"/>
          <w:szCs w:val="24"/>
        </w:rPr>
        <w:t>Vem respeitosamente à presença de Vossa Senhoria requerer:</w:t>
      </w:r>
    </w:p>
    <w:p w14:paraId="78B6F81A" w14:textId="77777777" w:rsidR="00080046" w:rsidRPr="00CB3204" w:rsidRDefault="00080046" w:rsidP="00080046">
      <w:pPr>
        <w:rPr>
          <w:rFonts w:ascii="Arial" w:hAnsi="Arial" w:cs="Arial"/>
          <w:sz w:val="24"/>
          <w:szCs w:val="24"/>
        </w:rPr>
      </w:pPr>
    </w:p>
    <w:p w14:paraId="5749B827" w14:textId="40258D46" w:rsidR="00CB3204" w:rsidRDefault="00080046" w:rsidP="00C024FF">
      <w:pPr>
        <w:jc w:val="both"/>
        <w:rPr>
          <w:rFonts w:ascii="Arial" w:hAnsi="Arial" w:cs="Arial"/>
          <w:sz w:val="24"/>
          <w:szCs w:val="24"/>
        </w:rPr>
      </w:pPr>
      <w:r w:rsidRPr="00CB3204">
        <w:rPr>
          <w:rFonts w:ascii="Arial" w:hAnsi="Arial" w:cs="Arial"/>
          <w:sz w:val="24"/>
          <w:szCs w:val="24"/>
        </w:rPr>
        <w:t xml:space="preserve">Aprovação do processo de Retificação de uma área de </w:t>
      </w:r>
      <w:r w:rsidR="00373DFA" w:rsidRPr="00373DFA">
        <w:rPr>
          <w:rFonts w:ascii="Arial" w:hAnsi="Arial" w:cs="Arial"/>
          <w:sz w:val="24"/>
          <w:szCs w:val="24"/>
        </w:rPr>
        <w:t>#</w:t>
      </w:r>
      <w:r w:rsidR="00BE6836">
        <w:rPr>
          <w:rFonts w:ascii="Arial" w:hAnsi="Arial" w:cs="Arial"/>
          <w:sz w:val="24"/>
          <w:szCs w:val="24"/>
        </w:rPr>
        <w:t>AreaMedida</w:t>
      </w:r>
      <w:r w:rsidRPr="00CB3204">
        <w:rPr>
          <w:rFonts w:ascii="Arial" w:hAnsi="Arial" w:cs="Arial"/>
          <w:sz w:val="24"/>
          <w:szCs w:val="24"/>
        </w:rPr>
        <w:t>, do terreno</w:t>
      </w:r>
      <w:r w:rsidR="00602946">
        <w:rPr>
          <w:rFonts w:ascii="Arial" w:hAnsi="Arial" w:cs="Arial"/>
          <w:sz w:val="24"/>
          <w:szCs w:val="24"/>
        </w:rPr>
        <w:t xml:space="preserve"> </w:t>
      </w:r>
      <w:r w:rsidR="00602946" w:rsidRPr="00602946">
        <w:rPr>
          <w:rFonts w:ascii="Arial" w:hAnsi="Arial" w:cs="Arial"/>
          <w:sz w:val="24"/>
          <w:szCs w:val="24"/>
        </w:rPr>
        <w:t>#</w:t>
      </w:r>
      <w:r w:rsidR="001039AC">
        <w:rPr>
          <w:rFonts w:ascii="Arial" w:hAnsi="Arial" w:cs="Arial"/>
          <w:sz w:val="24"/>
          <w:szCs w:val="24"/>
        </w:rPr>
        <w:t>termoTituloCunjogado</w:t>
      </w:r>
      <w:r w:rsidRPr="00CB3204">
        <w:rPr>
          <w:rFonts w:ascii="Arial" w:hAnsi="Arial" w:cs="Arial"/>
          <w:sz w:val="24"/>
          <w:szCs w:val="24"/>
        </w:rPr>
        <w:t xml:space="preserve"> o nº </w:t>
      </w:r>
      <w:bookmarkStart w:id="0" w:name="_Hlk107863229"/>
      <w:r w:rsidR="00C024FF" w:rsidRPr="00391AD8">
        <w:rPr>
          <w:rFonts w:ascii="Arial" w:hAnsi="Arial" w:cs="Arial"/>
          <w:b/>
          <w:bCs/>
          <w:sz w:val="24"/>
          <w:szCs w:val="24"/>
        </w:rPr>
        <w:t>#</w:t>
      </w:r>
      <w:bookmarkEnd w:id="0"/>
      <w:r w:rsidR="001039AC">
        <w:rPr>
          <w:rFonts w:ascii="Arial" w:hAnsi="Arial" w:cs="Arial"/>
          <w:b/>
          <w:bCs/>
          <w:sz w:val="24"/>
          <w:szCs w:val="24"/>
        </w:rPr>
        <w:t xml:space="preserve">NumeroTitulo </w:t>
      </w:r>
      <w:r w:rsidRPr="00CB3204">
        <w:rPr>
          <w:rFonts w:ascii="Arial" w:hAnsi="Arial" w:cs="Arial"/>
          <w:sz w:val="24"/>
          <w:szCs w:val="24"/>
        </w:rPr>
        <w:t xml:space="preserve">em nome </w:t>
      </w:r>
      <w:bookmarkStart w:id="1" w:name="_Hlk107863237"/>
      <w:r w:rsidR="00837E36">
        <w:rPr>
          <w:rFonts w:ascii="Arial" w:hAnsi="Arial" w:cs="Arial"/>
          <w:sz w:val="24"/>
          <w:szCs w:val="24"/>
        </w:rPr>
        <w:t xml:space="preserve">de </w:t>
      </w:r>
      <w:r w:rsidR="00C024FF" w:rsidRPr="00B7296A">
        <w:rPr>
          <w:rFonts w:ascii="Arial" w:hAnsi="Arial" w:cs="Arial"/>
          <w:sz w:val="24"/>
          <w:szCs w:val="24"/>
        </w:rPr>
        <w:t>#</w:t>
      </w:r>
      <w:bookmarkEnd w:id="1"/>
      <w:r w:rsidR="00BE6836">
        <w:rPr>
          <w:rFonts w:ascii="Arial" w:hAnsi="Arial" w:cs="Arial"/>
          <w:sz w:val="24"/>
          <w:szCs w:val="24"/>
        </w:rPr>
        <w:t>QualificacaoCompletaProprietarios</w:t>
      </w:r>
    </w:p>
    <w:p w14:paraId="361D9DCE" w14:textId="77777777" w:rsidR="00C024FF" w:rsidRPr="00CB3204" w:rsidRDefault="00C024FF" w:rsidP="00C024FF">
      <w:pPr>
        <w:jc w:val="both"/>
        <w:rPr>
          <w:rFonts w:ascii="Arial" w:hAnsi="Arial" w:cs="Arial"/>
          <w:sz w:val="24"/>
          <w:szCs w:val="24"/>
        </w:rPr>
      </w:pPr>
    </w:p>
    <w:p w14:paraId="422A8570" w14:textId="77777777" w:rsidR="00080046" w:rsidRPr="00CB3204" w:rsidRDefault="00080046" w:rsidP="00080046">
      <w:pPr>
        <w:rPr>
          <w:rFonts w:ascii="Arial" w:hAnsi="Arial" w:cs="Arial"/>
          <w:sz w:val="24"/>
          <w:szCs w:val="24"/>
        </w:rPr>
      </w:pPr>
      <w:r w:rsidRPr="00CB3204">
        <w:rPr>
          <w:rFonts w:ascii="Arial" w:hAnsi="Arial" w:cs="Arial"/>
          <w:sz w:val="24"/>
          <w:szCs w:val="24"/>
        </w:rPr>
        <w:t>Nestes Termos</w:t>
      </w:r>
    </w:p>
    <w:p w14:paraId="744DE849" w14:textId="77777777" w:rsidR="00080046" w:rsidRPr="00CB3204" w:rsidRDefault="00080046" w:rsidP="00080046">
      <w:pPr>
        <w:rPr>
          <w:rFonts w:ascii="Arial" w:hAnsi="Arial" w:cs="Arial"/>
          <w:sz w:val="24"/>
          <w:szCs w:val="24"/>
        </w:rPr>
      </w:pPr>
      <w:r w:rsidRPr="00CB3204">
        <w:rPr>
          <w:rFonts w:ascii="Arial" w:hAnsi="Arial" w:cs="Arial"/>
          <w:sz w:val="24"/>
          <w:szCs w:val="24"/>
        </w:rPr>
        <w:t>Pede Deferimento</w:t>
      </w:r>
    </w:p>
    <w:p w14:paraId="6BD5271D" w14:textId="77777777" w:rsidR="00080046" w:rsidRPr="00CB3204" w:rsidRDefault="00080046" w:rsidP="00080046">
      <w:pPr>
        <w:rPr>
          <w:rFonts w:ascii="Arial" w:hAnsi="Arial" w:cs="Arial"/>
          <w:sz w:val="24"/>
          <w:szCs w:val="24"/>
        </w:rPr>
      </w:pPr>
    </w:p>
    <w:p w14:paraId="7FB39D90" w14:textId="31E9BFC2" w:rsidR="00C024FF" w:rsidRDefault="00C024FF" w:rsidP="00BF3DF2">
      <w:pPr>
        <w:rPr>
          <w:rFonts w:ascii="Arial" w:hAnsi="Arial" w:cs="Arial"/>
          <w:sz w:val="24"/>
          <w:szCs w:val="24"/>
        </w:rPr>
      </w:pPr>
      <w:bookmarkStart w:id="2" w:name="_Hlk107863221"/>
      <w:r w:rsidRPr="00391AD8">
        <w:rPr>
          <w:rFonts w:ascii="Arial" w:hAnsi="Arial" w:cs="Arial"/>
          <w:sz w:val="24"/>
          <w:szCs w:val="24"/>
        </w:rPr>
        <w:t>#</w:t>
      </w:r>
      <w:r w:rsidR="00BE6836">
        <w:rPr>
          <w:rFonts w:ascii="Arial" w:hAnsi="Arial" w:cs="Arial"/>
          <w:sz w:val="24"/>
          <w:szCs w:val="24"/>
        </w:rPr>
        <w:t>MunicipioEData</w:t>
      </w:r>
    </w:p>
    <w:p w14:paraId="3685806B" w14:textId="3A9C6C87" w:rsidR="002C754D" w:rsidRDefault="002C754D" w:rsidP="00BF3DF2">
      <w:pPr>
        <w:rPr>
          <w:rFonts w:ascii="Arial" w:hAnsi="Arial" w:cs="Arial"/>
          <w:sz w:val="24"/>
          <w:szCs w:val="24"/>
        </w:rPr>
      </w:pPr>
    </w:p>
    <w:p w14:paraId="1DFC40DA" w14:textId="71509B72" w:rsidR="002C754D" w:rsidRDefault="002C754D" w:rsidP="00BF3DF2">
      <w:pPr>
        <w:rPr>
          <w:rFonts w:ascii="Arial" w:hAnsi="Arial" w:cs="Arial"/>
          <w:sz w:val="24"/>
          <w:szCs w:val="24"/>
        </w:rPr>
      </w:pPr>
    </w:p>
    <w:p w14:paraId="3C6863B8" w14:textId="77777777" w:rsidR="002C754D" w:rsidRDefault="002C754D" w:rsidP="00BF3DF2">
      <w:pPr>
        <w:rPr>
          <w:rFonts w:ascii="Arial" w:hAnsi="Arial" w:cs="Arial"/>
          <w:sz w:val="24"/>
          <w:szCs w:val="24"/>
        </w:rPr>
      </w:pPr>
    </w:p>
    <w:p w14:paraId="28B0AAB4" w14:textId="430E2A40" w:rsidR="00C024FF" w:rsidRPr="005D5780" w:rsidRDefault="00C024FF" w:rsidP="00C024FF">
      <w:pPr>
        <w:jc w:val="right"/>
        <w:rPr>
          <w:rFonts w:ascii="Arial" w:eastAsiaTheme="minorEastAsia" w:hAnsi="Arial" w:cs="Arial"/>
          <w:sz w:val="24"/>
          <w:szCs w:val="24"/>
        </w:rPr>
      </w:pPr>
      <w:r w:rsidRPr="00391AD8">
        <w:rPr>
          <w:rFonts w:ascii="Arial" w:eastAsiaTheme="minorEastAsia" w:hAnsi="Arial" w:cs="Arial"/>
          <w:sz w:val="24"/>
          <w:szCs w:val="24"/>
        </w:rPr>
        <w:t>#</w:t>
      </w:r>
      <w:bookmarkEnd w:id="2"/>
      <w:r w:rsidR="00BE6836">
        <w:rPr>
          <w:rFonts w:ascii="Arial" w:eastAsiaTheme="minorEastAsia" w:hAnsi="Arial" w:cs="Arial"/>
          <w:sz w:val="24"/>
          <w:szCs w:val="24"/>
        </w:rPr>
        <w:t>AssinaturaCompletaProprietarios</w:t>
      </w:r>
    </w:p>
    <w:p w14:paraId="36471D04" w14:textId="5A0F0EEF" w:rsidR="007542B1" w:rsidRPr="00080046" w:rsidRDefault="007542B1" w:rsidP="00CB3204">
      <w:pPr>
        <w:jc w:val="right"/>
      </w:pPr>
    </w:p>
    <w:sectPr w:rsidR="007542B1" w:rsidRPr="00080046" w:rsidSect="004B46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814" w:right="1418" w:bottom="1247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FB4B9" w14:textId="77777777" w:rsidR="009476B3" w:rsidRDefault="009476B3" w:rsidP="00D74C54">
      <w:r>
        <w:separator/>
      </w:r>
    </w:p>
  </w:endnote>
  <w:endnote w:type="continuationSeparator" w:id="0">
    <w:p w14:paraId="1DA99613" w14:textId="77777777" w:rsidR="009476B3" w:rsidRDefault="009476B3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153C5" w14:textId="77777777" w:rsidR="00D62B16" w:rsidRDefault="00D62B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4F574" w14:textId="77777777" w:rsidR="002F2B18" w:rsidRPr="00D74C54" w:rsidRDefault="002F2B18" w:rsidP="002F2B18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 xml:space="preserve">Rua Carlos </w:t>
    </w:r>
    <w:proofErr w:type="spellStart"/>
    <w:r w:rsidRPr="00D74C54">
      <w:rPr>
        <w:rFonts w:ascii="Arial" w:hAnsi="Arial" w:cs="Arial"/>
      </w:rPr>
      <w:t>Bayerl</w:t>
    </w:r>
    <w:proofErr w:type="spellEnd"/>
    <w:r w:rsidRPr="00D74C54">
      <w:rPr>
        <w:rFonts w:ascii="Arial" w:hAnsi="Arial" w:cs="Arial"/>
      </w:rPr>
      <w:t>, 214 – Progresso - CEP: 89.281-066 – São Bento do Sul / SC</w:t>
    </w:r>
  </w:p>
  <w:p w14:paraId="5CC95149" w14:textId="77777777" w:rsidR="002F2B18" w:rsidRDefault="002F2B18" w:rsidP="002F2B18">
    <w:pPr>
      <w:pStyle w:val="Rodap"/>
      <w:spacing w:before="60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Fone: (47) 3633-3711 - E-mail: </w:t>
    </w:r>
    <w:r w:rsidRPr="00D74C54">
      <w:rPr>
        <w:rFonts w:ascii="Arial" w:hAnsi="Arial" w:cs="Arial"/>
      </w:rPr>
      <w:t>ccfconsultores@hotmail.com</w:t>
    </w:r>
  </w:p>
  <w:p w14:paraId="324037CF" w14:textId="77777777" w:rsidR="002F2B18" w:rsidRDefault="002F2B18" w:rsidP="002F2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C9105" w14:textId="77777777" w:rsidR="00D62B16" w:rsidRDefault="00D62B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71124" w14:textId="77777777" w:rsidR="009476B3" w:rsidRDefault="009476B3" w:rsidP="00D74C54">
      <w:r>
        <w:separator/>
      </w:r>
    </w:p>
  </w:footnote>
  <w:footnote w:type="continuationSeparator" w:id="0">
    <w:p w14:paraId="2095B628" w14:textId="77777777" w:rsidR="009476B3" w:rsidRDefault="009476B3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F5699" w14:textId="77777777" w:rsidR="00D62B16" w:rsidRDefault="00D62B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34805" w14:textId="77777777" w:rsidR="00D74C54" w:rsidRDefault="00D74C54" w:rsidP="008D40E3">
    <w:pPr>
      <w:pStyle w:val="Estilo1"/>
    </w:pPr>
    <w:r>
      <w:drawing>
        <wp:anchor distT="0" distB="0" distL="114300" distR="114300" simplePos="0" relativeHeight="251658240" behindDoc="0" locked="0" layoutInCell="0" allowOverlap="1" wp14:anchorId="785FF5B4" wp14:editId="1461E158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1" name="Imagem 1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34ECF5E" w14:textId="77777777" w:rsidR="00D74C54" w:rsidRDefault="00D74C54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96B73" w14:textId="77777777" w:rsidR="00D62B16" w:rsidRDefault="00D62B1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1FC3"/>
    <w:rsid w:val="000067B5"/>
    <w:rsid w:val="00013039"/>
    <w:rsid w:val="00037D55"/>
    <w:rsid w:val="00040C3D"/>
    <w:rsid w:val="00080046"/>
    <w:rsid w:val="001039AC"/>
    <w:rsid w:val="001355BC"/>
    <w:rsid w:val="00155182"/>
    <w:rsid w:val="001E1548"/>
    <w:rsid w:val="001E5835"/>
    <w:rsid w:val="00217B21"/>
    <w:rsid w:val="00263E90"/>
    <w:rsid w:val="002B02FC"/>
    <w:rsid w:val="002B1F15"/>
    <w:rsid w:val="002C754D"/>
    <w:rsid w:val="002F2B18"/>
    <w:rsid w:val="003247F0"/>
    <w:rsid w:val="00373DFA"/>
    <w:rsid w:val="00487BCC"/>
    <w:rsid w:val="004A2AA3"/>
    <w:rsid w:val="004B46AD"/>
    <w:rsid w:val="004E2BFA"/>
    <w:rsid w:val="00524E05"/>
    <w:rsid w:val="00597895"/>
    <w:rsid w:val="005D2F5F"/>
    <w:rsid w:val="00602946"/>
    <w:rsid w:val="006107C3"/>
    <w:rsid w:val="0063747F"/>
    <w:rsid w:val="00642F28"/>
    <w:rsid w:val="006D7D34"/>
    <w:rsid w:val="007542B1"/>
    <w:rsid w:val="00787657"/>
    <w:rsid w:val="007901B3"/>
    <w:rsid w:val="007A7BAB"/>
    <w:rsid w:val="007B4BFE"/>
    <w:rsid w:val="007D07B1"/>
    <w:rsid w:val="007F1851"/>
    <w:rsid w:val="00837E36"/>
    <w:rsid w:val="00856588"/>
    <w:rsid w:val="008C33E6"/>
    <w:rsid w:val="008C6ABB"/>
    <w:rsid w:val="008D40E3"/>
    <w:rsid w:val="008E0D89"/>
    <w:rsid w:val="00936950"/>
    <w:rsid w:val="009476B3"/>
    <w:rsid w:val="009F63C9"/>
    <w:rsid w:val="00A0171D"/>
    <w:rsid w:val="00A06B09"/>
    <w:rsid w:val="00A52B99"/>
    <w:rsid w:val="00AC515C"/>
    <w:rsid w:val="00AD2042"/>
    <w:rsid w:val="00B7185A"/>
    <w:rsid w:val="00B81435"/>
    <w:rsid w:val="00B9015D"/>
    <w:rsid w:val="00BA4EA1"/>
    <w:rsid w:val="00BE6836"/>
    <w:rsid w:val="00BF3DF2"/>
    <w:rsid w:val="00C024FF"/>
    <w:rsid w:val="00C2750F"/>
    <w:rsid w:val="00C3417A"/>
    <w:rsid w:val="00C60263"/>
    <w:rsid w:val="00C82787"/>
    <w:rsid w:val="00CA1FC3"/>
    <w:rsid w:val="00CA3819"/>
    <w:rsid w:val="00CB3204"/>
    <w:rsid w:val="00CB522D"/>
    <w:rsid w:val="00CB7C94"/>
    <w:rsid w:val="00CC5051"/>
    <w:rsid w:val="00CD15E4"/>
    <w:rsid w:val="00CE7ACD"/>
    <w:rsid w:val="00D2200B"/>
    <w:rsid w:val="00D23B55"/>
    <w:rsid w:val="00D324E5"/>
    <w:rsid w:val="00D4219F"/>
    <w:rsid w:val="00D56B73"/>
    <w:rsid w:val="00D57802"/>
    <w:rsid w:val="00D62B16"/>
    <w:rsid w:val="00D70507"/>
    <w:rsid w:val="00D74C54"/>
    <w:rsid w:val="00D900E2"/>
    <w:rsid w:val="00DB3168"/>
    <w:rsid w:val="00E35D90"/>
    <w:rsid w:val="00E41D97"/>
    <w:rsid w:val="00E614A8"/>
    <w:rsid w:val="00E61AFC"/>
    <w:rsid w:val="00EE39AA"/>
    <w:rsid w:val="00FB3278"/>
    <w:rsid w:val="00F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80E0CE"/>
  <w15:docId w15:val="{D8056995-1064-4BD6-B5ED-4ADF6BAEE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9"/>
    <w:qFormat/>
    <w:rsid w:val="00217B21"/>
    <w:pPr>
      <w:widowControl w:val="0"/>
      <w:autoSpaceDE w:val="0"/>
      <w:autoSpaceDN w:val="0"/>
      <w:adjustRightInd w:val="0"/>
      <w:outlineLvl w:val="1"/>
    </w:pPr>
    <w:rPr>
      <w:rFonts w:eastAsiaTheme="minorEastAsia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styleId="Hyperlink">
    <w:name w:val="Hyperlink"/>
    <w:basedOn w:val="Fontepargpadro"/>
    <w:uiPriority w:val="99"/>
    <w:unhideWhenUsed/>
    <w:rsid w:val="00D56B7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6B73"/>
    <w:rPr>
      <w:color w:val="808080"/>
      <w:shd w:val="clear" w:color="auto" w:fill="E6E6E6"/>
    </w:rPr>
  </w:style>
  <w:style w:type="character" w:customStyle="1" w:styleId="Ttulo2Char">
    <w:name w:val="Título 2 Char"/>
    <w:basedOn w:val="Fontepargpadro"/>
    <w:link w:val="Ttulo2"/>
    <w:uiPriority w:val="99"/>
    <w:rsid w:val="00217B21"/>
    <w:rPr>
      <w:rFonts w:ascii="Times New Roman" w:eastAsiaTheme="minorEastAsia" w:hAnsi="Times New Roman" w:cs="Times New Roman"/>
      <w:sz w:val="24"/>
      <w:szCs w:val="24"/>
      <w:lang w:val="en-US" w:eastAsia="pt-BR"/>
    </w:rPr>
  </w:style>
  <w:style w:type="table" w:styleId="Tabelacomgrade">
    <w:name w:val="Table Grid"/>
    <w:basedOn w:val="Tabelanormal"/>
    <w:uiPriority w:val="59"/>
    <w:rsid w:val="00790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C602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C60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067B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67B5"/>
    <w:rPr>
      <w:rFonts w:ascii="Segoe UI" w:eastAsia="Times New Roman" w:hAnsi="Segoe UI" w:cs="Segoe UI"/>
      <w:sz w:val="18"/>
      <w:szCs w:val="18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C827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esktop\CCF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39CD51EC-9D18-40C8-84B4-1469DD641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CCF.dotx</Template>
  <TotalTime>66</TotalTime>
  <Pages>1</Pages>
  <Words>71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jeanmartinsdeanhaia@hotmail.com</cp:lastModifiedBy>
  <cp:revision>40</cp:revision>
  <cp:lastPrinted>2016-07-29T13:14:00Z</cp:lastPrinted>
  <dcterms:created xsi:type="dcterms:W3CDTF">2016-08-12T12:26:00Z</dcterms:created>
  <dcterms:modified xsi:type="dcterms:W3CDTF">2025-05-07T22:13:00Z</dcterms:modified>
</cp:coreProperties>
</file>