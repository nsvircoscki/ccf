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6C75" w14:textId="77777777" w:rsidR="00246727" w:rsidRDefault="00246727" w:rsidP="000B655E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</w:p>
    <w:p w14:paraId="781AF7E0" w14:textId="30AAF4C8" w:rsidR="000B655E" w:rsidRDefault="000B655E" w:rsidP="000B655E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 xml:space="preserve">ILMO. SR. OFICIAL DO REGISTRO DE IMÓVEIS DESTA COMARCA </w:t>
      </w:r>
    </w:p>
    <w:p w14:paraId="3DA44F33" w14:textId="77777777" w:rsidR="000B655E" w:rsidRDefault="000B655E" w:rsidP="000B655E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</w:p>
    <w:p w14:paraId="637F370F" w14:textId="77777777" w:rsidR="000B655E" w:rsidRDefault="000B655E" w:rsidP="000B655E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</w:p>
    <w:p w14:paraId="22702AFE" w14:textId="14AF0FCE" w:rsidR="000B655E" w:rsidRDefault="00100416" w:rsidP="000B655E">
      <w:pPr>
        <w:autoSpaceDE w:val="0"/>
        <w:autoSpaceDN w:val="0"/>
        <w:adjustRightInd w:val="0"/>
        <w:ind w:firstLine="708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100416">
        <w:rPr>
          <w:rFonts w:ascii="Arial" w:hAnsi="Arial" w:cs="Arial"/>
          <w:sz w:val="24"/>
          <w:szCs w:val="24"/>
        </w:rPr>
        <w:t>#QualificacaoCompletaProprietarios</w:t>
      </w:r>
      <w:r w:rsidR="000B655E">
        <w:rPr>
          <w:rFonts w:ascii="Arial" w:eastAsiaTheme="minorHAnsi" w:hAnsi="Arial" w:cs="Arial"/>
          <w:sz w:val="24"/>
          <w:szCs w:val="24"/>
          <w:lang w:eastAsia="en-US"/>
        </w:rPr>
        <w:t xml:space="preserve">, venho mui respeitosamente perante V.S. requerer </w:t>
      </w:r>
      <w:r w:rsidR="000B655E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O PARCELAMENTO DO SOLO</w:t>
      </w:r>
      <w:r w:rsidR="000B655E">
        <w:rPr>
          <w:rFonts w:ascii="Arial" w:eastAsiaTheme="minorHAnsi" w:hAnsi="Arial" w:cs="Arial"/>
          <w:sz w:val="24"/>
          <w:szCs w:val="24"/>
          <w:lang w:eastAsia="en-US"/>
        </w:rPr>
        <w:t xml:space="preserve"> de </w:t>
      </w:r>
      <w:r w:rsidRPr="00100416">
        <w:rPr>
          <w:rFonts w:ascii="Arial" w:eastAsiaTheme="minorHAnsi" w:hAnsi="Arial" w:cs="Arial"/>
          <w:sz w:val="24"/>
          <w:szCs w:val="24"/>
          <w:highlight w:val="yellow"/>
          <w:lang w:eastAsia="en-US"/>
        </w:rPr>
        <w:t>ÁREA DESMEMBRAMENTO</w:t>
      </w:r>
      <w:r w:rsidR="00E634C2"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  <w:r w:rsidR="000B655E">
        <w:rPr>
          <w:rFonts w:ascii="Arial" w:eastAsiaTheme="minorHAnsi" w:hAnsi="Arial" w:cs="Arial"/>
          <w:sz w:val="24"/>
          <w:szCs w:val="24"/>
          <w:lang w:eastAsia="en-US"/>
        </w:rPr>
        <w:t xml:space="preserve">do terreno </w:t>
      </w:r>
      <w:r w:rsidRPr="00100416">
        <w:rPr>
          <w:rFonts w:ascii="Arial" w:eastAsiaTheme="minorHAnsi" w:hAnsi="Arial" w:cs="Arial"/>
          <w:sz w:val="24"/>
          <w:szCs w:val="24"/>
          <w:lang w:eastAsia="en-US"/>
        </w:rPr>
        <w:t>#termoTituloCunjogado</w:t>
      </w:r>
      <w:r w:rsidR="000B655E">
        <w:rPr>
          <w:rFonts w:ascii="Arial" w:eastAsiaTheme="minorHAnsi" w:hAnsi="Arial" w:cs="Arial"/>
          <w:sz w:val="24"/>
          <w:szCs w:val="24"/>
          <w:lang w:eastAsia="en-US"/>
        </w:rPr>
        <w:t xml:space="preserve"> neste Cartório sob n.º</w:t>
      </w:r>
      <w:r w:rsidR="0032672E"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  <w:r w:rsidRPr="00100416">
        <w:rPr>
          <w:rFonts w:ascii="Arial" w:hAnsi="Arial" w:cs="Arial"/>
          <w:b/>
          <w:bCs/>
          <w:sz w:val="24"/>
          <w:szCs w:val="24"/>
        </w:rPr>
        <w:t>#NumeroTitulo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395C71D9" w14:textId="6A3E0C2F" w:rsidR="000B655E" w:rsidRDefault="000B655E" w:rsidP="000B655E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  <w:t xml:space="preserve"> </w:t>
      </w:r>
    </w:p>
    <w:p w14:paraId="2A885E7C" w14:textId="77777777" w:rsidR="000B655E" w:rsidRDefault="000B655E" w:rsidP="000B655E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Nestes termos </w:t>
      </w:r>
    </w:p>
    <w:p w14:paraId="4C9D8DEB" w14:textId="77777777" w:rsidR="000B655E" w:rsidRDefault="000B655E" w:rsidP="000B655E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Pede deferimento </w:t>
      </w:r>
    </w:p>
    <w:p w14:paraId="49429246" w14:textId="4C5BBA1C" w:rsidR="000B655E" w:rsidRDefault="000B655E" w:rsidP="000B655E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</w:p>
    <w:p w14:paraId="0A636942" w14:textId="049AA9C9" w:rsidR="007A5041" w:rsidRDefault="00100416" w:rsidP="0095330C">
      <w:pPr>
        <w:rPr>
          <w:rFonts w:ascii="Arial" w:hAnsi="Arial" w:cs="Arial"/>
          <w:sz w:val="24"/>
          <w:szCs w:val="24"/>
        </w:rPr>
      </w:pPr>
      <w:bookmarkStart w:id="0" w:name="_Hlk107863221"/>
      <w:r w:rsidRPr="00100416">
        <w:rPr>
          <w:rFonts w:ascii="Arial" w:hAnsi="Arial" w:cs="Arial"/>
          <w:sz w:val="24"/>
          <w:szCs w:val="24"/>
        </w:rPr>
        <w:t>#MunicipioEData</w:t>
      </w:r>
    </w:p>
    <w:p w14:paraId="3C703F4A" w14:textId="77777777" w:rsidR="00100416" w:rsidRDefault="00100416" w:rsidP="0095330C">
      <w:pPr>
        <w:rPr>
          <w:rFonts w:ascii="Arial" w:hAnsi="Arial" w:cs="Arial"/>
          <w:sz w:val="24"/>
          <w:szCs w:val="24"/>
        </w:rPr>
      </w:pPr>
    </w:p>
    <w:p w14:paraId="2F584AF0" w14:textId="693F955A" w:rsidR="007A5041" w:rsidRDefault="007A5041" w:rsidP="0095330C">
      <w:pPr>
        <w:rPr>
          <w:rFonts w:ascii="Arial" w:hAnsi="Arial" w:cs="Arial"/>
          <w:sz w:val="24"/>
          <w:szCs w:val="24"/>
        </w:rPr>
      </w:pPr>
    </w:p>
    <w:p w14:paraId="4751986D" w14:textId="77777777" w:rsidR="007A5041" w:rsidRDefault="007A5041" w:rsidP="0095330C">
      <w:pPr>
        <w:rPr>
          <w:rFonts w:ascii="Arial" w:hAnsi="Arial" w:cs="Arial"/>
          <w:sz w:val="24"/>
          <w:szCs w:val="24"/>
        </w:rPr>
      </w:pPr>
    </w:p>
    <w:bookmarkEnd w:id="0"/>
    <w:p w14:paraId="27718980" w14:textId="2BDCE722" w:rsidR="00D900E2" w:rsidRDefault="00100416" w:rsidP="00100416">
      <w:pPr>
        <w:autoSpaceDE w:val="0"/>
        <w:autoSpaceDN w:val="0"/>
        <w:adjustRightInd w:val="0"/>
        <w:jc w:val="right"/>
        <w:rPr>
          <w:rFonts w:ascii="Arial" w:eastAsiaTheme="minorEastAsia" w:hAnsi="Arial" w:cs="Arial"/>
          <w:sz w:val="24"/>
          <w:szCs w:val="24"/>
        </w:rPr>
      </w:pPr>
      <w:r w:rsidRPr="00100416">
        <w:rPr>
          <w:rFonts w:ascii="Arial" w:eastAsiaTheme="minorEastAsia" w:hAnsi="Arial" w:cs="Arial"/>
          <w:sz w:val="24"/>
          <w:szCs w:val="24"/>
        </w:rPr>
        <w:t>#AssinaturaCompletaProprietarios</w:t>
      </w:r>
    </w:p>
    <w:p w14:paraId="549BC390" w14:textId="77777777" w:rsidR="00100416" w:rsidRPr="000B655E" w:rsidRDefault="00100416" w:rsidP="00E634C2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sectPr w:rsidR="00100416" w:rsidRPr="000B655E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3B982" w14:textId="77777777" w:rsidR="000E2086" w:rsidRDefault="000E2086" w:rsidP="00D74C54">
      <w:r>
        <w:separator/>
      </w:r>
    </w:p>
  </w:endnote>
  <w:endnote w:type="continuationSeparator" w:id="0">
    <w:p w14:paraId="7755A754" w14:textId="77777777" w:rsidR="000E2086" w:rsidRDefault="000E2086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4E35B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60B2ECB4" w14:textId="109BEF46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</w:t>
    </w:r>
    <w:r w:rsidRPr="00D74C54">
      <w:rPr>
        <w:rFonts w:ascii="Arial" w:hAnsi="Arial" w:cs="Arial"/>
      </w:rPr>
      <w:t xml:space="preserve">- </w:t>
    </w:r>
    <w:hyperlink r:id="rId1" w:history="1">
      <w:r w:rsidR="00202D9E" w:rsidRPr="00813743">
        <w:rPr>
          <w:rStyle w:val="Hyperlink"/>
          <w:rFonts w:ascii="Arial" w:hAnsi="Arial" w:cs="Arial"/>
        </w:rPr>
        <w:t>ccfconsultores@hotmail.com</w:t>
      </w:r>
    </w:hyperlink>
    <w:r w:rsidR="00202D9E">
      <w:rPr>
        <w:rFonts w:ascii="Arial" w:hAnsi="Arial" w:cs="Arial"/>
      </w:rPr>
      <w:t xml:space="preserve"> </w:t>
    </w:r>
  </w:p>
  <w:p w14:paraId="4B2F9CA4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6F841" w14:textId="77777777" w:rsidR="000E2086" w:rsidRDefault="000E2086" w:rsidP="00D74C54">
      <w:r>
        <w:separator/>
      </w:r>
    </w:p>
  </w:footnote>
  <w:footnote w:type="continuationSeparator" w:id="0">
    <w:p w14:paraId="689C91FD" w14:textId="77777777" w:rsidR="000E2086" w:rsidRDefault="000E2086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EAE9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15FE340D" wp14:editId="541F91EA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0A1DE63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4F"/>
    <w:rsid w:val="00040375"/>
    <w:rsid w:val="00040C3D"/>
    <w:rsid w:val="00093179"/>
    <w:rsid w:val="000B655E"/>
    <w:rsid w:val="000D18F2"/>
    <w:rsid w:val="000E2086"/>
    <w:rsid w:val="00100416"/>
    <w:rsid w:val="001355BC"/>
    <w:rsid w:val="001528AD"/>
    <w:rsid w:val="001E5788"/>
    <w:rsid w:val="001E5835"/>
    <w:rsid w:val="00202D9E"/>
    <w:rsid w:val="00246727"/>
    <w:rsid w:val="002B1F15"/>
    <w:rsid w:val="002F147B"/>
    <w:rsid w:val="0032672E"/>
    <w:rsid w:val="00403B27"/>
    <w:rsid w:val="00404C85"/>
    <w:rsid w:val="004B46AD"/>
    <w:rsid w:val="004D656A"/>
    <w:rsid w:val="004E2BFA"/>
    <w:rsid w:val="00571B4A"/>
    <w:rsid w:val="00597895"/>
    <w:rsid w:val="006107C3"/>
    <w:rsid w:val="0063747F"/>
    <w:rsid w:val="0069541F"/>
    <w:rsid w:val="00752D75"/>
    <w:rsid w:val="007542B1"/>
    <w:rsid w:val="007A5041"/>
    <w:rsid w:val="007A7BAB"/>
    <w:rsid w:val="007E1237"/>
    <w:rsid w:val="007E7840"/>
    <w:rsid w:val="007F1851"/>
    <w:rsid w:val="00856588"/>
    <w:rsid w:val="008D40E3"/>
    <w:rsid w:val="008E7083"/>
    <w:rsid w:val="0095330C"/>
    <w:rsid w:val="009F63C9"/>
    <w:rsid w:val="00A0171D"/>
    <w:rsid w:val="00A45B29"/>
    <w:rsid w:val="00A52B99"/>
    <w:rsid w:val="00AC515C"/>
    <w:rsid w:val="00B17186"/>
    <w:rsid w:val="00B35506"/>
    <w:rsid w:val="00B7185A"/>
    <w:rsid w:val="00BC7F7D"/>
    <w:rsid w:val="00C2750F"/>
    <w:rsid w:val="00C3417A"/>
    <w:rsid w:val="00C5517B"/>
    <w:rsid w:val="00C71969"/>
    <w:rsid w:val="00CC5051"/>
    <w:rsid w:val="00CD15E4"/>
    <w:rsid w:val="00D324E5"/>
    <w:rsid w:val="00D41D9E"/>
    <w:rsid w:val="00D4219F"/>
    <w:rsid w:val="00D7184F"/>
    <w:rsid w:val="00D74C54"/>
    <w:rsid w:val="00D900E2"/>
    <w:rsid w:val="00DB3168"/>
    <w:rsid w:val="00DE1179"/>
    <w:rsid w:val="00E604E1"/>
    <w:rsid w:val="00E61AFC"/>
    <w:rsid w:val="00E634C2"/>
    <w:rsid w:val="00EE39AA"/>
    <w:rsid w:val="00F16542"/>
    <w:rsid w:val="00F949A6"/>
    <w:rsid w:val="00FE25E6"/>
    <w:rsid w:val="00FE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150A8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E1237"/>
    <w:pPr>
      <w:autoSpaceDE w:val="0"/>
      <w:autoSpaceDN w:val="0"/>
      <w:adjustRightInd w:val="0"/>
      <w:outlineLvl w:val="0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7E1237"/>
    <w:pPr>
      <w:autoSpaceDE w:val="0"/>
      <w:autoSpaceDN w:val="0"/>
      <w:adjustRightInd w:val="0"/>
      <w:outlineLvl w:val="1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har"/>
    <w:uiPriority w:val="99"/>
    <w:qFormat/>
    <w:rsid w:val="007E1237"/>
    <w:pPr>
      <w:autoSpaceDE w:val="0"/>
      <w:autoSpaceDN w:val="0"/>
      <w:adjustRightInd w:val="0"/>
      <w:outlineLvl w:val="2"/>
    </w:pPr>
    <w:rPr>
      <w:rFonts w:ascii="Arial" w:eastAsiaTheme="minorHAnsi" w:hAnsi="Arial" w:cs="Arial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202D9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D9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9"/>
    <w:rsid w:val="007E123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fconsultores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A1E9CF95-601B-427D-9EA6-63B0C6274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6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10</cp:revision>
  <cp:lastPrinted>2017-09-19T20:08:00Z</cp:lastPrinted>
  <dcterms:created xsi:type="dcterms:W3CDTF">2022-09-27T11:13:00Z</dcterms:created>
  <dcterms:modified xsi:type="dcterms:W3CDTF">2025-05-07T22:19:00Z</dcterms:modified>
</cp:coreProperties>
</file>