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B02D9" w14:textId="77777777" w:rsidR="0034632F" w:rsidRPr="0034632F" w:rsidRDefault="0034632F" w:rsidP="0034632F">
      <w:pPr>
        <w:jc w:val="both"/>
        <w:rPr>
          <w:rFonts w:ascii="Arial" w:hAnsi="Arial" w:cs="Arial"/>
          <w:sz w:val="24"/>
          <w:szCs w:val="24"/>
        </w:rPr>
      </w:pPr>
      <w:r w:rsidRPr="0034632F">
        <w:rPr>
          <w:rFonts w:ascii="Arial" w:hAnsi="Arial" w:cs="Arial"/>
          <w:sz w:val="24"/>
          <w:szCs w:val="24"/>
        </w:rPr>
        <w:t xml:space="preserve">A </w:t>
      </w:r>
    </w:p>
    <w:p w14:paraId="569921F6" w14:textId="77777777" w:rsidR="0034632F" w:rsidRPr="0034632F" w:rsidRDefault="0034632F" w:rsidP="0034632F">
      <w:pPr>
        <w:jc w:val="both"/>
        <w:rPr>
          <w:rFonts w:ascii="Arial" w:hAnsi="Arial" w:cs="Arial"/>
          <w:sz w:val="24"/>
          <w:szCs w:val="24"/>
        </w:rPr>
      </w:pPr>
      <w:r w:rsidRPr="0034632F">
        <w:rPr>
          <w:rFonts w:ascii="Arial" w:hAnsi="Arial" w:cs="Arial"/>
          <w:sz w:val="24"/>
          <w:szCs w:val="24"/>
        </w:rPr>
        <w:t xml:space="preserve">Prefeitura de São Bento do Sul </w:t>
      </w:r>
    </w:p>
    <w:p w14:paraId="4BB8C01F" w14:textId="77777777" w:rsidR="0034632F" w:rsidRPr="0034632F" w:rsidRDefault="0034632F" w:rsidP="0034632F">
      <w:pPr>
        <w:jc w:val="both"/>
        <w:rPr>
          <w:rFonts w:ascii="Arial" w:hAnsi="Arial" w:cs="Arial"/>
          <w:sz w:val="24"/>
          <w:szCs w:val="24"/>
        </w:rPr>
      </w:pPr>
      <w:r w:rsidRPr="0034632F">
        <w:rPr>
          <w:rFonts w:ascii="Arial" w:hAnsi="Arial" w:cs="Arial"/>
          <w:sz w:val="24"/>
          <w:szCs w:val="24"/>
        </w:rPr>
        <w:t xml:space="preserve">Secretaria Municipal de Planejamento e Urbanismo </w:t>
      </w:r>
    </w:p>
    <w:p w14:paraId="09AF325E" w14:textId="77777777" w:rsidR="0034632F" w:rsidRPr="0034632F" w:rsidRDefault="0034632F" w:rsidP="0034632F">
      <w:pPr>
        <w:jc w:val="both"/>
        <w:rPr>
          <w:rFonts w:ascii="Arial" w:hAnsi="Arial" w:cs="Arial"/>
          <w:sz w:val="24"/>
          <w:szCs w:val="24"/>
        </w:rPr>
      </w:pPr>
      <w:r w:rsidRPr="0034632F">
        <w:rPr>
          <w:rFonts w:ascii="Arial" w:hAnsi="Arial" w:cs="Arial"/>
          <w:sz w:val="24"/>
          <w:szCs w:val="24"/>
        </w:rPr>
        <w:t xml:space="preserve">  </w:t>
      </w:r>
    </w:p>
    <w:p w14:paraId="212BF01B" w14:textId="6EF5A421" w:rsidR="0034632F" w:rsidRPr="0034632F" w:rsidRDefault="0034632F" w:rsidP="0034632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4632F">
        <w:rPr>
          <w:rFonts w:ascii="Arial" w:hAnsi="Arial" w:cs="Arial"/>
          <w:b/>
          <w:bCs/>
          <w:sz w:val="24"/>
          <w:szCs w:val="24"/>
        </w:rPr>
        <w:t xml:space="preserve">Requerimento para Aprovação de Desmembramento </w:t>
      </w:r>
    </w:p>
    <w:p w14:paraId="79A684A2" w14:textId="10B91E8B" w:rsidR="0034632F" w:rsidRPr="0034632F" w:rsidRDefault="0034632F" w:rsidP="0034632F">
      <w:pPr>
        <w:jc w:val="both"/>
        <w:rPr>
          <w:rFonts w:ascii="Arial" w:hAnsi="Arial" w:cs="Arial"/>
          <w:sz w:val="24"/>
          <w:szCs w:val="24"/>
        </w:rPr>
      </w:pPr>
      <w:r w:rsidRPr="0034632F">
        <w:rPr>
          <w:rFonts w:ascii="Arial" w:hAnsi="Arial" w:cs="Arial"/>
          <w:sz w:val="24"/>
          <w:szCs w:val="24"/>
        </w:rPr>
        <w:t xml:space="preserve">  </w:t>
      </w:r>
    </w:p>
    <w:p w14:paraId="70B40A0D" w14:textId="3FAED230" w:rsidR="0034632F" w:rsidRDefault="00F12A8D" w:rsidP="00A82C8D">
      <w:pPr>
        <w:spacing w:after="120"/>
        <w:ind w:firstLine="709"/>
        <w:jc w:val="both"/>
        <w:rPr>
          <w:rFonts w:ascii="Arial" w:hAnsi="Arial" w:cs="Arial"/>
          <w:sz w:val="24"/>
          <w:szCs w:val="24"/>
        </w:rPr>
      </w:pPr>
      <w:r w:rsidRPr="00F12A8D">
        <w:rPr>
          <w:rFonts w:ascii="Arial" w:eastAsiaTheme="minorHAnsi" w:hAnsi="Arial" w:cs="Arial"/>
          <w:sz w:val="24"/>
          <w:szCs w:val="24"/>
          <w:lang w:eastAsia="en-US"/>
        </w:rPr>
        <w:t>#QualificacaoCompletaProprietarios</w:t>
      </w:r>
      <w:r w:rsidR="0034632F">
        <w:rPr>
          <w:rFonts w:ascii="Arial" w:hAnsi="Arial" w:cs="Arial"/>
          <w:sz w:val="24"/>
          <w:szCs w:val="24"/>
        </w:rPr>
        <w:t>,</w:t>
      </w:r>
      <w:r w:rsidR="0034632F" w:rsidRPr="0034632F">
        <w:rPr>
          <w:rFonts w:ascii="Arial" w:hAnsi="Arial" w:cs="Arial"/>
          <w:sz w:val="24"/>
          <w:szCs w:val="24"/>
        </w:rPr>
        <w:t xml:space="preserve"> </w:t>
      </w:r>
      <w:r w:rsidRPr="00F12A8D">
        <w:rPr>
          <w:rFonts w:ascii="Arial" w:hAnsi="Arial" w:cs="Arial"/>
          <w:sz w:val="24"/>
          <w:szCs w:val="24"/>
        </w:rPr>
        <w:t>#termoTituloCunjogado</w:t>
      </w:r>
      <w:r w:rsidR="0034632F" w:rsidRPr="0034632F">
        <w:rPr>
          <w:rFonts w:ascii="Arial" w:hAnsi="Arial" w:cs="Arial"/>
          <w:sz w:val="24"/>
          <w:szCs w:val="24"/>
        </w:rPr>
        <w:t xml:space="preserve"> no cartório de registro de imóveis desta comarca sob o nº</w:t>
      </w:r>
      <w:r w:rsidR="0034632F" w:rsidRPr="0034632F">
        <w:rPr>
          <w:rFonts w:ascii="Arial" w:hAnsi="Arial" w:cs="Arial"/>
          <w:b/>
          <w:bCs/>
          <w:sz w:val="24"/>
          <w:szCs w:val="24"/>
        </w:rPr>
        <w:t xml:space="preserve"> </w:t>
      </w:r>
      <w:r w:rsidRPr="00F12A8D">
        <w:rPr>
          <w:rFonts w:ascii="Arial" w:hAnsi="Arial" w:cs="Arial"/>
          <w:b/>
          <w:bCs/>
          <w:sz w:val="24"/>
          <w:szCs w:val="24"/>
        </w:rPr>
        <w:t>#NumeroTitulo</w:t>
      </w:r>
      <w:r w:rsidR="0034632F" w:rsidRPr="0034632F">
        <w:rPr>
          <w:rFonts w:ascii="Arial" w:hAnsi="Arial" w:cs="Arial"/>
          <w:sz w:val="24"/>
          <w:szCs w:val="24"/>
        </w:rPr>
        <w:t xml:space="preserve">, conforme projeto em anexo: </w:t>
      </w:r>
    </w:p>
    <w:p w14:paraId="782C9D5E" w14:textId="77777777" w:rsidR="00A82C8D" w:rsidRPr="0034632F" w:rsidRDefault="00A82C8D" w:rsidP="00FC1CBE">
      <w:pPr>
        <w:spacing w:after="120"/>
        <w:jc w:val="both"/>
        <w:rPr>
          <w:rFonts w:ascii="Arial" w:hAnsi="Arial" w:cs="Arial"/>
          <w:sz w:val="24"/>
          <w:szCs w:val="24"/>
        </w:rPr>
      </w:pPr>
    </w:p>
    <w:p w14:paraId="73E51A62" w14:textId="21135A77" w:rsidR="00C263AA" w:rsidRDefault="00FC1CBE" w:rsidP="00C263AA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F12A8D">
        <w:rPr>
          <w:rFonts w:ascii="Arial" w:hAnsi="Arial" w:cs="Arial"/>
          <w:b/>
          <w:bCs/>
          <w:sz w:val="24"/>
          <w:szCs w:val="24"/>
          <w:highlight w:val="yellow"/>
        </w:rPr>
        <w:t>#Req_PMSBS_DESM_Áreas</w:t>
      </w:r>
    </w:p>
    <w:p w14:paraId="7E8255FA" w14:textId="77777777" w:rsidR="00FC1CBE" w:rsidRPr="00C263AA" w:rsidRDefault="00FC1CBE" w:rsidP="00C263AA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0D0E5E58" w14:textId="6F3281F3" w:rsidR="0034632F" w:rsidRPr="0034632F" w:rsidRDefault="0034632F" w:rsidP="0034632F">
      <w:pPr>
        <w:tabs>
          <w:tab w:val="left" w:pos="0"/>
          <w:tab w:val="left" w:pos="709"/>
        </w:tabs>
        <w:jc w:val="both"/>
        <w:rPr>
          <w:rFonts w:ascii="Arial" w:hAnsi="Arial" w:cs="Arial"/>
          <w:sz w:val="24"/>
          <w:szCs w:val="24"/>
        </w:rPr>
      </w:pPr>
      <w:r w:rsidRPr="0034632F">
        <w:rPr>
          <w:rFonts w:ascii="Arial" w:hAnsi="Arial" w:cs="Arial"/>
          <w:sz w:val="24"/>
          <w:szCs w:val="24"/>
        </w:rPr>
        <w:t xml:space="preserve"> </w:t>
      </w:r>
      <w:r w:rsidRPr="0034632F">
        <w:rPr>
          <w:rFonts w:ascii="Arial" w:hAnsi="Arial" w:cs="Arial"/>
          <w:sz w:val="24"/>
          <w:szCs w:val="24"/>
        </w:rPr>
        <w:tab/>
        <w:t xml:space="preserve">Requer ainda que seja certificado, se o local se encontra em Área de Interesse Especial em Instância Municipal, bem como, conforme artigo 3º da Lei Federal 6766/79, se a(s) área(s) a ser(em) parcelada(s) se encontra(m) em terreno alagadiço, e sujeito a inundações, em local aterrado com material nocivo a saúde pública, em local onde a declividade é igual ou superior a 30%, em terreno onde as condições geológicas não aconselham a edificação, em áreas de preservação ecológica ou naquelas em que a poluição impeça condições sanitárias suportáveis. </w:t>
      </w:r>
    </w:p>
    <w:p w14:paraId="7B4601B9" w14:textId="02CE2ACF" w:rsidR="0034632F" w:rsidRPr="0034632F" w:rsidRDefault="0034632F" w:rsidP="0034632F">
      <w:pPr>
        <w:tabs>
          <w:tab w:val="left" w:pos="851"/>
        </w:tabs>
        <w:ind w:firstLine="708"/>
        <w:jc w:val="both"/>
        <w:rPr>
          <w:rFonts w:ascii="Arial" w:hAnsi="Arial" w:cs="Arial"/>
          <w:sz w:val="24"/>
          <w:szCs w:val="24"/>
        </w:rPr>
      </w:pPr>
      <w:r w:rsidRPr="0034632F">
        <w:rPr>
          <w:rFonts w:ascii="Arial" w:hAnsi="Arial" w:cs="Arial"/>
          <w:sz w:val="24"/>
          <w:szCs w:val="24"/>
        </w:rPr>
        <w:t xml:space="preserve"> Na oportunidade, declara o requerente estar ciente das responsabilidades sobre as informações constantes dos projetos do parcelamento, assim como eventuais omissões, que venham a servir como embasamento para a análise e a aprovação da Municipalidade. </w:t>
      </w:r>
    </w:p>
    <w:p w14:paraId="47BD1968" w14:textId="77777777" w:rsidR="0034632F" w:rsidRPr="0034632F" w:rsidRDefault="0034632F" w:rsidP="0034632F">
      <w:pPr>
        <w:jc w:val="both"/>
        <w:rPr>
          <w:rFonts w:ascii="Arial" w:hAnsi="Arial" w:cs="Arial"/>
          <w:sz w:val="24"/>
          <w:szCs w:val="24"/>
        </w:rPr>
      </w:pPr>
      <w:r w:rsidRPr="0034632F">
        <w:rPr>
          <w:rFonts w:ascii="Arial" w:hAnsi="Arial" w:cs="Arial"/>
          <w:sz w:val="24"/>
          <w:szCs w:val="24"/>
        </w:rPr>
        <w:t xml:space="preserve"> </w:t>
      </w:r>
    </w:p>
    <w:p w14:paraId="3C8486B8" w14:textId="5A4EBA28" w:rsidR="0034632F" w:rsidRPr="0034632F" w:rsidRDefault="0034632F" w:rsidP="0034632F">
      <w:pPr>
        <w:jc w:val="both"/>
        <w:rPr>
          <w:rFonts w:ascii="Arial" w:hAnsi="Arial" w:cs="Arial"/>
          <w:sz w:val="24"/>
          <w:szCs w:val="24"/>
        </w:rPr>
      </w:pPr>
    </w:p>
    <w:p w14:paraId="2550AEF9" w14:textId="3BC517AB" w:rsidR="006C1296" w:rsidRDefault="00F12A8D" w:rsidP="00C56568">
      <w:pPr>
        <w:rPr>
          <w:rFonts w:ascii="Arial" w:hAnsi="Arial" w:cs="Arial"/>
          <w:sz w:val="24"/>
          <w:szCs w:val="24"/>
        </w:rPr>
      </w:pPr>
      <w:bookmarkStart w:id="0" w:name="_Hlk107863221"/>
      <w:r w:rsidRPr="00F12A8D">
        <w:rPr>
          <w:rFonts w:ascii="Arial" w:hAnsi="Arial" w:cs="Arial"/>
          <w:sz w:val="24"/>
          <w:szCs w:val="24"/>
        </w:rPr>
        <w:t>#MunicipioEData</w:t>
      </w:r>
    </w:p>
    <w:p w14:paraId="1C67C047" w14:textId="53481BD7" w:rsidR="006C1296" w:rsidRDefault="006C1296" w:rsidP="00C56568">
      <w:pPr>
        <w:rPr>
          <w:rFonts w:ascii="Arial" w:hAnsi="Arial" w:cs="Arial"/>
          <w:sz w:val="24"/>
          <w:szCs w:val="24"/>
        </w:rPr>
      </w:pPr>
    </w:p>
    <w:p w14:paraId="1060DBDA" w14:textId="77777777" w:rsidR="006C1296" w:rsidRDefault="006C1296" w:rsidP="00C56568">
      <w:pPr>
        <w:rPr>
          <w:rFonts w:ascii="Arial" w:hAnsi="Arial" w:cs="Arial"/>
          <w:sz w:val="24"/>
          <w:szCs w:val="24"/>
        </w:rPr>
      </w:pPr>
    </w:p>
    <w:bookmarkEnd w:id="0"/>
    <w:p w14:paraId="2790BBA9" w14:textId="57F01A35" w:rsidR="00A53AE2" w:rsidRPr="000B655E" w:rsidRDefault="00F12A8D" w:rsidP="00F12A8D">
      <w:pPr>
        <w:autoSpaceDE w:val="0"/>
        <w:autoSpaceDN w:val="0"/>
        <w:adjustRightInd w:val="0"/>
        <w:jc w:val="right"/>
        <w:rPr>
          <w:rFonts w:ascii="Arial" w:eastAsiaTheme="minorHAnsi" w:hAnsi="Arial" w:cs="Arial"/>
          <w:sz w:val="24"/>
          <w:szCs w:val="24"/>
          <w:lang w:eastAsia="en-US"/>
        </w:rPr>
      </w:pPr>
      <w:r w:rsidRPr="00F12A8D">
        <w:rPr>
          <w:rFonts w:ascii="Arial" w:eastAsiaTheme="minorEastAsia" w:hAnsi="Arial" w:cs="Arial"/>
          <w:sz w:val="24"/>
          <w:szCs w:val="24"/>
        </w:rPr>
        <w:t>#AssinaturaCompletaProprietarios</w:t>
      </w:r>
    </w:p>
    <w:p w14:paraId="36ECC96C" w14:textId="5E29C996" w:rsidR="00AD1565" w:rsidRPr="00241B32" w:rsidRDefault="00AD1565" w:rsidP="00AD1565">
      <w:pPr>
        <w:widowControl w:val="0"/>
        <w:autoSpaceDE w:val="0"/>
        <w:autoSpaceDN w:val="0"/>
        <w:adjustRightInd w:val="0"/>
        <w:jc w:val="right"/>
        <w:rPr>
          <w:rFonts w:ascii="Arial" w:eastAsiaTheme="minorHAnsi" w:hAnsi="Arial" w:cs="Arial"/>
          <w:sz w:val="24"/>
          <w:szCs w:val="24"/>
          <w:lang w:eastAsia="en-US"/>
        </w:rPr>
      </w:pPr>
    </w:p>
    <w:p w14:paraId="27718980" w14:textId="76711935" w:rsidR="00D900E2" w:rsidRPr="00A82C8D" w:rsidRDefault="00D900E2" w:rsidP="00A82C8D">
      <w:pPr>
        <w:jc w:val="right"/>
        <w:rPr>
          <w:rFonts w:ascii="Arial" w:hAnsi="Arial" w:cs="Arial"/>
          <w:sz w:val="24"/>
          <w:szCs w:val="24"/>
        </w:rPr>
      </w:pPr>
    </w:p>
    <w:sectPr w:rsidR="00D900E2" w:rsidRPr="00A82C8D" w:rsidSect="004B46AD">
      <w:headerReference w:type="default" r:id="rId7"/>
      <w:footerReference w:type="default" r:id="rId8"/>
      <w:pgSz w:w="11907" w:h="16840" w:code="9"/>
      <w:pgMar w:top="1814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07C42" w14:textId="77777777" w:rsidR="00DC334C" w:rsidRDefault="00DC334C" w:rsidP="00D74C54">
      <w:r>
        <w:separator/>
      </w:r>
    </w:p>
  </w:endnote>
  <w:endnote w:type="continuationSeparator" w:id="0">
    <w:p w14:paraId="6971D9DA" w14:textId="77777777" w:rsidR="00DC334C" w:rsidRDefault="00DC334C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4E35B" w14:textId="77777777" w:rsidR="00D74C54" w:rsidRPr="00D74C54" w:rsidRDefault="00D74C54" w:rsidP="00D74C54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 xml:space="preserve">Rua Carlos </w:t>
    </w:r>
    <w:proofErr w:type="spellStart"/>
    <w:r w:rsidRPr="00D74C54">
      <w:rPr>
        <w:rFonts w:ascii="Arial" w:hAnsi="Arial" w:cs="Arial"/>
      </w:rPr>
      <w:t>Bayerl</w:t>
    </w:r>
    <w:proofErr w:type="spellEnd"/>
    <w:r w:rsidRPr="00D74C54">
      <w:rPr>
        <w:rFonts w:ascii="Arial" w:hAnsi="Arial" w:cs="Arial"/>
      </w:rPr>
      <w:t>, 214 – Progresso - CEP: 89.281-066 – São Bento do Sul / SC</w:t>
    </w:r>
  </w:p>
  <w:p w14:paraId="60B2ECB4" w14:textId="109BEF46" w:rsidR="00D74C54" w:rsidRPr="00D74C54" w:rsidRDefault="00D74C54" w:rsidP="00D74C54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Fone: (47) 3633-3711 </w:t>
    </w:r>
    <w:r w:rsidRPr="00D74C54">
      <w:rPr>
        <w:rFonts w:ascii="Arial" w:hAnsi="Arial" w:cs="Arial"/>
      </w:rPr>
      <w:t xml:space="preserve">- </w:t>
    </w:r>
    <w:hyperlink r:id="rId1" w:history="1">
      <w:r w:rsidR="00202D9E" w:rsidRPr="00813743">
        <w:rPr>
          <w:rStyle w:val="Hyperlink"/>
          <w:rFonts w:ascii="Arial" w:hAnsi="Arial" w:cs="Arial"/>
        </w:rPr>
        <w:t>ccfconsultores@hotmail.com</w:t>
      </w:r>
    </w:hyperlink>
    <w:r w:rsidR="00202D9E">
      <w:rPr>
        <w:rFonts w:ascii="Arial" w:hAnsi="Arial" w:cs="Arial"/>
      </w:rPr>
      <w:t xml:space="preserve"> </w:t>
    </w:r>
  </w:p>
  <w:p w14:paraId="4B2F9CA4" w14:textId="77777777" w:rsidR="00D74C54" w:rsidRDefault="00D74C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36749" w14:textId="77777777" w:rsidR="00DC334C" w:rsidRDefault="00DC334C" w:rsidP="00D74C54">
      <w:r>
        <w:separator/>
      </w:r>
    </w:p>
  </w:footnote>
  <w:footnote w:type="continuationSeparator" w:id="0">
    <w:p w14:paraId="17C22290" w14:textId="77777777" w:rsidR="00DC334C" w:rsidRDefault="00DC334C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5EAE9" w14:textId="77777777" w:rsidR="00D74C54" w:rsidRDefault="00D74C54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15FE340D" wp14:editId="541F91EA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2" name="Imagem 2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0A1DE63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4F"/>
    <w:rsid w:val="000146EF"/>
    <w:rsid w:val="00040375"/>
    <w:rsid w:val="00040C3D"/>
    <w:rsid w:val="00093179"/>
    <w:rsid w:val="001355BC"/>
    <w:rsid w:val="001528AD"/>
    <w:rsid w:val="001E5835"/>
    <w:rsid w:val="00202D9E"/>
    <w:rsid w:val="00252371"/>
    <w:rsid w:val="002B1F15"/>
    <w:rsid w:val="002F147B"/>
    <w:rsid w:val="0034632F"/>
    <w:rsid w:val="00403B27"/>
    <w:rsid w:val="00404C85"/>
    <w:rsid w:val="004B46AD"/>
    <w:rsid w:val="004D656A"/>
    <w:rsid w:val="004E2BFA"/>
    <w:rsid w:val="00597895"/>
    <w:rsid w:val="006107C3"/>
    <w:rsid w:val="0063747F"/>
    <w:rsid w:val="006C1296"/>
    <w:rsid w:val="00752D75"/>
    <w:rsid w:val="00752F4F"/>
    <w:rsid w:val="007542B1"/>
    <w:rsid w:val="007A7BAB"/>
    <w:rsid w:val="007E1237"/>
    <w:rsid w:val="007F1851"/>
    <w:rsid w:val="00856588"/>
    <w:rsid w:val="008D40E3"/>
    <w:rsid w:val="009F63C9"/>
    <w:rsid w:val="00A0171D"/>
    <w:rsid w:val="00A45B29"/>
    <w:rsid w:val="00A52B99"/>
    <w:rsid w:val="00A53AE2"/>
    <w:rsid w:val="00A82C8D"/>
    <w:rsid w:val="00AC515C"/>
    <w:rsid w:val="00AD1565"/>
    <w:rsid w:val="00B17186"/>
    <w:rsid w:val="00B7185A"/>
    <w:rsid w:val="00BC7F7D"/>
    <w:rsid w:val="00C1506F"/>
    <w:rsid w:val="00C263AA"/>
    <w:rsid w:val="00C2750F"/>
    <w:rsid w:val="00C3417A"/>
    <w:rsid w:val="00C5517B"/>
    <w:rsid w:val="00C56568"/>
    <w:rsid w:val="00CB0E13"/>
    <w:rsid w:val="00CC5051"/>
    <w:rsid w:val="00CD15E4"/>
    <w:rsid w:val="00D324E5"/>
    <w:rsid w:val="00D4219F"/>
    <w:rsid w:val="00D7184F"/>
    <w:rsid w:val="00D74C54"/>
    <w:rsid w:val="00D900E2"/>
    <w:rsid w:val="00D971D6"/>
    <w:rsid w:val="00DB3168"/>
    <w:rsid w:val="00DC334C"/>
    <w:rsid w:val="00DE1179"/>
    <w:rsid w:val="00E61AFC"/>
    <w:rsid w:val="00EE39AA"/>
    <w:rsid w:val="00F12A8D"/>
    <w:rsid w:val="00F16542"/>
    <w:rsid w:val="00F25E28"/>
    <w:rsid w:val="00F65EBA"/>
    <w:rsid w:val="00F949A6"/>
    <w:rsid w:val="00FC1CBE"/>
    <w:rsid w:val="00FE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0150A8"/>
  <w15:docId w15:val="{BEDCF196-F291-46DA-91EA-29B91AAC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7E1237"/>
    <w:pPr>
      <w:autoSpaceDE w:val="0"/>
      <w:autoSpaceDN w:val="0"/>
      <w:adjustRightInd w:val="0"/>
      <w:outlineLvl w:val="0"/>
    </w:pPr>
    <w:rPr>
      <w:rFonts w:ascii="Arial" w:eastAsiaTheme="minorHAnsi" w:hAnsi="Arial" w:cs="Arial"/>
      <w:sz w:val="24"/>
      <w:szCs w:val="24"/>
      <w:lang w:eastAsia="en-US"/>
    </w:rPr>
  </w:style>
  <w:style w:type="paragraph" w:styleId="Ttulo2">
    <w:name w:val="heading 2"/>
    <w:basedOn w:val="Normal"/>
    <w:next w:val="Normal"/>
    <w:link w:val="Ttulo2Char"/>
    <w:uiPriority w:val="99"/>
    <w:qFormat/>
    <w:rsid w:val="007E1237"/>
    <w:pPr>
      <w:autoSpaceDE w:val="0"/>
      <w:autoSpaceDN w:val="0"/>
      <w:adjustRightInd w:val="0"/>
      <w:outlineLvl w:val="1"/>
    </w:pPr>
    <w:rPr>
      <w:rFonts w:ascii="Arial" w:eastAsiaTheme="minorHAnsi" w:hAnsi="Arial" w:cs="Arial"/>
      <w:sz w:val="24"/>
      <w:szCs w:val="24"/>
      <w:lang w:eastAsia="en-US"/>
    </w:rPr>
  </w:style>
  <w:style w:type="paragraph" w:styleId="Ttulo3">
    <w:name w:val="heading 3"/>
    <w:basedOn w:val="Normal"/>
    <w:next w:val="Normal"/>
    <w:link w:val="Ttulo3Char"/>
    <w:uiPriority w:val="99"/>
    <w:qFormat/>
    <w:rsid w:val="007E1237"/>
    <w:pPr>
      <w:autoSpaceDE w:val="0"/>
      <w:autoSpaceDN w:val="0"/>
      <w:adjustRightInd w:val="0"/>
      <w:outlineLvl w:val="2"/>
    </w:pPr>
    <w:rPr>
      <w:rFonts w:ascii="Arial" w:eastAsiaTheme="minorHAnsi" w:hAnsi="Arial" w:cs="Arial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semiHidden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styleId="Hyperlink">
    <w:name w:val="Hyperlink"/>
    <w:basedOn w:val="Fontepargpadro"/>
    <w:uiPriority w:val="99"/>
    <w:unhideWhenUsed/>
    <w:rsid w:val="00202D9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D9E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9"/>
    <w:rsid w:val="007E1237"/>
    <w:rPr>
      <w:rFonts w:ascii="Arial" w:hAnsi="Arial" w:cs="Arial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9"/>
    <w:rsid w:val="007E1237"/>
    <w:rPr>
      <w:rFonts w:ascii="Arial" w:hAnsi="Arial" w:cs="Arial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9"/>
    <w:rsid w:val="007E1237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cfconsultores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E3B7262-1025-49AA-8924-5C5B8A7EE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26</TotalTime>
  <Pages>1</Pages>
  <Words>184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jeanmartinsdeanhaia@hotmail.com</cp:lastModifiedBy>
  <cp:revision>11</cp:revision>
  <cp:lastPrinted>2022-02-15T18:14:00Z</cp:lastPrinted>
  <dcterms:created xsi:type="dcterms:W3CDTF">2022-09-27T11:12:00Z</dcterms:created>
  <dcterms:modified xsi:type="dcterms:W3CDTF">2025-05-07T22:31:00Z</dcterms:modified>
</cp:coreProperties>
</file>