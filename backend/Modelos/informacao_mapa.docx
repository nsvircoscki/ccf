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5E17C" w14:textId="77777777" w:rsidR="00445F03" w:rsidRDefault="00445F03" w:rsidP="00445F03">
      <w:pPr>
        <w:jc w:val="center"/>
        <w:rPr>
          <w:rFonts w:ascii="Arial" w:eastAsiaTheme="minorEastAsia" w:hAnsi="Arial" w:cs="Arial"/>
          <w:sz w:val="24"/>
          <w:szCs w:val="24"/>
        </w:rPr>
      </w:pPr>
      <w:bookmarkStart w:id="0" w:name="_Hlk107863221"/>
    </w:p>
    <w:p w14:paraId="7446DB90" w14:textId="77777777" w:rsidR="009B73CB" w:rsidRDefault="009B73CB" w:rsidP="009B73CB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Assinaturas Proprietários:</w:t>
      </w:r>
    </w:p>
    <w:p w14:paraId="1997F240" w14:textId="77777777" w:rsidR="009B73CB" w:rsidRDefault="009B73CB" w:rsidP="009B73CB">
      <w:pPr>
        <w:rPr>
          <w:rFonts w:ascii="Arial" w:eastAsiaTheme="minorEastAsia" w:hAnsi="Arial" w:cs="Arial"/>
          <w:sz w:val="24"/>
          <w:szCs w:val="24"/>
        </w:rPr>
      </w:pPr>
    </w:p>
    <w:p w14:paraId="28B0AAB4" w14:textId="29D87D62" w:rsidR="00C024FF" w:rsidRPr="005D5780" w:rsidRDefault="00C024FF" w:rsidP="00445F03">
      <w:pPr>
        <w:jc w:val="center"/>
        <w:rPr>
          <w:rFonts w:ascii="Arial" w:eastAsiaTheme="minorEastAsia" w:hAnsi="Arial" w:cs="Arial"/>
          <w:sz w:val="24"/>
          <w:szCs w:val="24"/>
        </w:rPr>
      </w:pPr>
      <w:r w:rsidRPr="00391AD8">
        <w:rPr>
          <w:rFonts w:ascii="Arial" w:eastAsiaTheme="minorEastAsia" w:hAnsi="Arial" w:cs="Arial"/>
          <w:sz w:val="24"/>
          <w:szCs w:val="24"/>
        </w:rPr>
        <w:t>#</w:t>
      </w:r>
      <w:bookmarkEnd w:id="0"/>
      <w:r w:rsidR="00BE6836">
        <w:rPr>
          <w:rFonts w:ascii="Arial" w:eastAsiaTheme="minorEastAsia" w:hAnsi="Arial" w:cs="Arial"/>
          <w:sz w:val="24"/>
          <w:szCs w:val="24"/>
        </w:rPr>
        <w:t>Assinatura</w:t>
      </w:r>
      <w:r w:rsidR="00CE7C7E">
        <w:rPr>
          <w:rFonts w:ascii="Arial" w:eastAsiaTheme="minorEastAsia" w:hAnsi="Arial" w:cs="Arial"/>
          <w:sz w:val="24"/>
          <w:szCs w:val="24"/>
        </w:rPr>
        <w:t>MapaProprietario</w:t>
      </w:r>
    </w:p>
    <w:p w14:paraId="36471D04" w14:textId="5A0F0EEF" w:rsidR="007542B1" w:rsidRDefault="007542B1" w:rsidP="00CE7C7E"/>
    <w:p w14:paraId="67E5323E" w14:textId="26A0EBDC" w:rsidR="00445F03" w:rsidRDefault="00445F03" w:rsidP="00445F03">
      <w:r w:rsidRPr="00E10DD6">
        <w:rPr>
          <w:highlight w:val="yellow"/>
        </w:rPr>
        <w:t>-----------------------------------------------------------------------------------------------------------------------------</w:t>
      </w:r>
    </w:p>
    <w:p w14:paraId="132AE4E5" w14:textId="77777777" w:rsidR="009B73CB" w:rsidRDefault="009B73CB" w:rsidP="00445F03"/>
    <w:p w14:paraId="639E075D" w14:textId="77777777" w:rsidR="00445F03" w:rsidRDefault="00445F03" w:rsidP="00CE7C7E"/>
    <w:p w14:paraId="5D6227C9" w14:textId="30290ED0" w:rsidR="009B73CB" w:rsidRDefault="009B73CB" w:rsidP="009B73CB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Assinaturas </w:t>
      </w:r>
      <w:r>
        <w:rPr>
          <w:rFonts w:ascii="Arial" w:eastAsiaTheme="minorEastAsia" w:hAnsi="Arial" w:cs="Arial"/>
          <w:sz w:val="24"/>
          <w:szCs w:val="24"/>
        </w:rPr>
        <w:t>Confrontantes</w:t>
      </w:r>
      <w:r>
        <w:rPr>
          <w:rFonts w:ascii="Arial" w:eastAsiaTheme="minorEastAsia" w:hAnsi="Arial" w:cs="Arial"/>
          <w:sz w:val="24"/>
          <w:szCs w:val="24"/>
        </w:rPr>
        <w:t>:</w:t>
      </w:r>
    </w:p>
    <w:p w14:paraId="14D18B70" w14:textId="77777777" w:rsidR="009B73CB" w:rsidRDefault="009B73CB" w:rsidP="00445F03">
      <w:pPr>
        <w:jc w:val="center"/>
        <w:rPr>
          <w:rFonts w:ascii="Arial" w:eastAsiaTheme="minorEastAsia" w:hAnsi="Arial" w:cs="Arial"/>
          <w:sz w:val="24"/>
          <w:szCs w:val="24"/>
        </w:rPr>
      </w:pPr>
    </w:p>
    <w:p w14:paraId="726E6D20" w14:textId="322A1E1A" w:rsidR="00CE7C7E" w:rsidRDefault="00CE7C7E" w:rsidP="00445F03">
      <w:pPr>
        <w:jc w:val="center"/>
        <w:rPr>
          <w:rFonts w:ascii="Arial" w:eastAsiaTheme="minorEastAsia" w:hAnsi="Arial" w:cs="Arial"/>
          <w:sz w:val="24"/>
          <w:szCs w:val="24"/>
        </w:rPr>
      </w:pPr>
      <w:r w:rsidRPr="00391AD8">
        <w:rPr>
          <w:rFonts w:ascii="Arial" w:eastAsiaTheme="minorEastAsia" w:hAnsi="Arial" w:cs="Arial"/>
          <w:sz w:val="24"/>
          <w:szCs w:val="24"/>
        </w:rPr>
        <w:t>#</w:t>
      </w:r>
      <w:r>
        <w:rPr>
          <w:rFonts w:ascii="Arial" w:eastAsiaTheme="minorEastAsia" w:hAnsi="Arial" w:cs="Arial"/>
          <w:sz w:val="24"/>
          <w:szCs w:val="24"/>
        </w:rPr>
        <w:t>AssinaturaMapaConfrontante</w:t>
      </w:r>
    </w:p>
    <w:p w14:paraId="38CC139A" w14:textId="77777777" w:rsidR="00CE7C7E" w:rsidRDefault="00CE7C7E" w:rsidP="00CE7C7E">
      <w:pPr>
        <w:rPr>
          <w:rFonts w:ascii="Arial" w:eastAsiaTheme="minorEastAsia" w:hAnsi="Arial" w:cs="Arial"/>
          <w:sz w:val="24"/>
          <w:szCs w:val="24"/>
        </w:rPr>
      </w:pPr>
    </w:p>
    <w:p w14:paraId="0C80A6EF" w14:textId="77777777" w:rsidR="00445F03" w:rsidRDefault="00445F03" w:rsidP="00CE7C7E">
      <w:pPr>
        <w:rPr>
          <w:rFonts w:ascii="Arial" w:eastAsiaTheme="minorEastAsia" w:hAnsi="Arial" w:cs="Arial"/>
          <w:sz w:val="24"/>
          <w:szCs w:val="24"/>
        </w:rPr>
      </w:pPr>
    </w:p>
    <w:p w14:paraId="2B7BC565" w14:textId="77777777" w:rsidR="00445F03" w:rsidRDefault="00445F03" w:rsidP="00445F03">
      <w:r w:rsidRPr="00E10DD6">
        <w:rPr>
          <w:highlight w:val="yellow"/>
        </w:rPr>
        <w:t>-----------------------------------------------------------------------------------------------------------------------------</w:t>
      </w:r>
    </w:p>
    <w:p w14:paraId="551FE2CC" w14:textId="77777777" w:rsidR="00445F03" w:rsidRDefault="00445F03" w:rsidP="00CE7C7E">
      <w:pPr>
        <w:rPr>
          <w:rFonts w:ascii="Arial" w:eastAsiaTheme="minorEastAsia" w:hAnsi="Arial" w:cs="Arial"/>
          <w:sz w:val="24"/>
          <w:szCs w:val="24"/>
        </w:rPr>
      </w:pPr>
    </w:p>
    <w:p w14:paraId="6D536390" w14:textId="38C62093" w:rsidR="00445F03" w:rsidRDefault="009B73CB" w:rsidP="00CE7C7E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Informações Mapa Confrontante:</w:t>
      </w:r>
    </w:p>
    <w:p w14:paraId="09CC80D7" w14:textId="77777777" w:rsidR="009B73CB" w:rsidRDefault="009B73CB" w:rsidP="00CE7C7E">
      <w:pPr>
        <w:rPr>
          <w:rFonts w:ascii="Arial" w:eastAsiaTheme="minorEastAsia" w:hAnsi="Arial" w:cs="Arial"/>
          <w:sz w:val="24"/>
          <w:szCs w:val="24"/>
        </w:rPr>
      </w:pPr>
    </w:p>
    <w:p w14:paraId="53CB4941" w14:textId="77777777" w:rsidR="009B73CB" w:rsidRPr="005D5780" w:rsidRDefault="009B73CB" w:rsidP="00CE7C7E">
      <w:pPr>
        <w:rPr>
          <w:rFonts w:ascii="Arial" w:eastAsiaTheme="minorEastAsia" w:hAnsi="Arial" w:cs="Arial"/>
          <w:sz w:val="24"/>
          <w:szCs w:val="24"/>
        </w:rPr>
      </w:pPr>
    </w:p>
    <w:p w14:paraId="115D47AF" w14:textId="2A31EA8E" w:rsidR="00CE7C7E" w:rsidRPr="005D5780" w:rsidRDefault="00CE7C7E" w:rsidP="00CE7C7E">
      <w:pPr>
        <w:rPr>
          <w:rFonts w:ascii="Arial" w:eastAsiaTheme="minorEastAsia" w:hAnsi="Arial" w:cs="Arial"/>
          <w:sz w:val="24"/>
          <w:szCs w:val="24"/>
        </w:rPr>
      </w:pPr>
      <w:r w:rsidRPr="00391AD8">
        <w:rPr>
          <w:rFonts w:ascii="Arial" w:eastAsiaTheme="minorEastAsia" w:hAnsi="Arial" w:cs="Arial"/>
          <w:sz w:val="24"/>
          <w:szCs w:val="24"/>
        </w:rPr>
        <w:t>#</w:t>
      </w:r>
      <w:r>
        <w:rPr>
          <w:rFonts w:ascii="Arial" w:eastAsiaTheme="minorEastAsia" w:hAnsi="Arial" w:cs="Arial"/>
          <w:sz w:val="24"/>
          <w:szCs w:val="24"/>
        </w:rPr>
        <w:t>InformacaoMapaConfrontate</w:t>
      </w:r>
    </w:p>
    <w:p w14:paraId="58B35270" w14:textId="77777777" w:rsidR="00CE7C7E" w:rsidRPr="00080046" w:rsidRDefault="00CE7C7E" w:rsidP="00CB3204">
      <w:pPr>
        <w:jc w:val="right"/>
      </w:pPr>
    </w:p>
    <w:sectPr w:rsidR="00CE7C7E" w:rsidRPr="00080046" w:rsidSect="004B46AD">
      <w:headerReference w:type="default" r:id="rId7"/>
      <w:footerReference w:type="default" r:id="rId8"/>
      <w:pgSz w:w="11907" w:h="16840" w:code="9"/>
      <w:pgMar w:top="1814" w:right="1418" w:bottom="1247" w:left="1418" w:header="113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2F7B9" w14:textId="77777777" w:rsidR="005676EC" w:rsidRDefault="005676EC" w:rsidP="00D74C54">
      <w:r>
        <w:separator/>
      </w:r>
    </w:p>
  </w:endnote>
  <w:endnote w:type="continuationSeparator" w:id="0">
    <w:p w14:paraId="6B6B99D9" w14:textId="77777777" w:rsidR="005676EC" w:rsidRDefault="005676EC" w:rsidP="00D7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4F574" w14:textId="77777777" w:rsidR="002F2B18" w:rsidRPr="00D74C54" w:rsidRDefault="002F2B18" w:rsidP="002F2B18">
    <w:pPr>
      <w:pStyle w:val="Rodap"/>
      <w:pBdr>
        <w:top w:val="single" w:sz="4" w:space="1" w:color="auto"/>
      </w:pBdr>
      <w:jc w:val="center"/>
      <w:rPr>
        <w:rFonts w:ascii="Arial" w:hAnsi="Arial" w:cs="Arial"/>
      </w:rPr>
    </w:pPr>
    <w:r w:rsidRPr="00D74C54">
      <w:rPr>
        <w:rFonts w:ascii="Arial" w:hAnsi="Arial" w:cs="Arial"/>
      </w:rPr>
      <w:t xml:space="preserve">Rua Carlos </w:t>
    </w:r>
    <w:proofErr w:type="spellStart"/>
    <w:r w:rsidRPr="00D74C54">
      <w:rPr>
        <w:rFonts w:ascii="Arial" w:hAnsi="Arial" w:cs="Arial"/>
      </w:rPr>
      <w:t>Bayerl</w:t>
    </w:r>
    <w:proofErr w:type="spellEnd"/>
    <w:r w:rsidRPr="00D74C54">
      <w:rPr>
        <w:rFonts w:ascii="Arial" w:hAnsi="Arial" w:cs="Arial"/>
      </w:rPr>
      <w:t>, 214 – Progresso - CEP: 89.281-066 – São Bento do Sul / SC</w:t>
    </w:r>
  </w:p>
  <w:p w14:paraId="5CC95149" w14:textId="77777777" w:rsidR="002F2B18" w:rsidRDefault="002F2B18" w:rsidP="002F2B18">
    <w:pPr>
      <w:pStyle w:val="Rodap"/>
      <w:spacing w:before="60"/>
      <w:jc w:val="center"/>
      <w:rPr>
        <w:rFonts w:ascii="Arial" w:hAnsi="Arial" w:cs="Arial"/>
      </w:rPr>
    </w:pPr>
    <w:r>
      <w:rPr>
        <w:rFonts w:ascii="Arial" w:hAnsi="Arial" w:cs="Arial"/>
      </w:rPr>
      <w:t xml:space="preserve">Fone: (47) 3633-3711 - E-mail: </w:t>
    </w:r>
    <w:r w:rsidRPr="00D74C54">
      <w:rPr>
        <w:rFonts w:ascii="Arial" w:hAnsi="Arial" w:cs="Arial"/>
      </w:rPr>
      <w:t>ccfconsultores@hotmail.com</w:t>
    </w:r>
  </w:p>
  <w:p w14:paraId="324037CF" w14:textId="77777777" w:rsidR="002F2B18" w:rsidRDefault="002F2B18" w:rsidP="002F2B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40777" w14:textId="77777777" w:rsidR="005676EC" w:rsidRDefault="005676EC" w:rsidP="00D74C54">
      <w:r>
        <w:separator/>
      </w:r>
    </w:p>
  </w:footnote>
  <w:footnote w:type="continuationSeparator" w:id="0">
    <w:p w14:paraId="7AB7646F" w14:textId="77777777" w:rsidR="005676EC" w:rsidRDefault="005676EC" w:rsidP="00D74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4805" w14:textId="77777777" w:rsidR="00D74C54" w:rsidRDefault="00D74C54" w:rsidP="008D40E3">
    <w:pPr>
      <w:pStyle w:val="Estilo1"/>
    </w:pPr>
    <w:r>
      <w:drawing>
        <wp:anchor distT="0" distB="0" distL="114300" distR="114300" simplePos="0" relativeHeight="251658240" behindDoc="0" locked="0" layoutInCell="0" allowOverlap="1" wp14:anchorId="785FF5B4" wp14:editId="1461E158">
          <wp:simplePos x="0" y="0"/>
          <wp:positionH relativeFrom="column">
            <wp:posOffset>-19685</wp:posOffset>
          </wp:positionH>
          <wp:positionV relativeFrom="paragraph">
            <wp:posOffset>-333375</wp:posOffset>
          </wp:positionV>
          <wp:extent cx="1107440" cy="584200"/>
          <wp:effectExtent l="19050" t="0" r="0" b="0"/>
          <wp:wrapTopAndBottom/>
          <wp:docPr id="1" name="Imagem 1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584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34ECF5E" w14:textId="77777777" w:rsidR="00D74C54" w:rsidRDefault="00D74C54" w:rsidP="00D74C54">
    <w:pPr>
      <w:pStyle w:val="Cabealho"/>
      <w:pBdr>
        <w:bottom w:val="single" w:sz="4" w:space="1" w:color="auto"/>
      </w:pBdr>
      <w:tabs>
        <w:tab w:val="left" w:pos="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1FC3"/>
    <w:rsid w:val="000067B5"/>
    <w:rsid w:val="00013039"/>
    <w:rsid w:val="00037D55"/>
    <w:rsid w:val="00040C3D"/>
    <w:rsid w:val="00080046"/>
    <w:rsid w:val="001039AC"/>
    <w:rsid w:val="001355BC"/>
    <w:rsid w:val="00155182"/>
    <w:rsid w:val="001E1548"/>
    <w:rsid w:val="001E5835"/>
    <w:rsid w:val="001F51F7"/>
    <w:rsid w:val="00217B21"/>
    <w:rsid w:val="00263E90"/>
    <w:rsid w:val="002B02FC"/>
    <w:rsid w:val="002B1F15"/>
    <w:rsid w:val="002C754D"/>
    <w:rsid w:val="002F2B18"/>
    <w:rsid w:val="003116BB"/>
    <w:rsid w:val="003247F0"/>
    <w:rsid w:val="00373DFA"/>
    <w:rsid w:val="00445F03"/>
    <w:rsid w:val="004578FC"/>
    <w:rsid w:val="00487BCC"/>
    <w:rsid w:val="004A2AA3"/>
    <w:rsid w:val="004B46AD"/>
    <w:rsid w:val="004E2BFA"/>
    <w:rsid w:val="00524E05"/>
    <w:rsid w:val="005676EC"/>
    <w:rsid w:val="00597895"/>
    <w:rsid w:val="005D2F5F"/>
    <w:rsid w:val="00602946"/>
    <w:rsid w:val="006107C3"/>
    <w:rsid w:val="0063747F"/>
    <w:rsid w:val="00642F28"/>
    <w:rsid w:val="006D7D34"/>
    <w:rsid w:val="007542B1"/>
    <w:rsid w:val="00787657"/>
    <w:rsid w:val="007901B3"/>
    <w:rsid w:val="007A7BAB"/>
    <w:rsid w:val="007B4BFE"/>
    <w:rsid w:val="007D07B1"/>
    <w:rsid w:val="007F1851"/>
    <w:rsid w:val="00837E36"/>
    <w:rsid w:val="00856588"/>
    <w:rsid w:val="008C33E6"/>
    <w:rsid w:val="008C6ABB"/>
    <w:rsid w:val="008D40E3"/>
    <w:rsid w:val="008E0D89"/>
    <w:rsid w:val="00936950"/>
    <w:rsid w:val="009476B3"/>
    <w:rsid w:val="009B73CB"/>
    <w:rsid w:val="009F63C9"/>
    <w:rsid w:val="00A0171D"/>
    <w:rsid w:val="00A06B09"/>
    <w:rsid w:val="00A52B99"/>
    <w:rsid w:val="00AC515C"/>
    <w:rsid w:val="00AD2042"/>
    <w:rsid w:val="00B7185A"/>
    <w:rsid w:val="00B81435"/>
    <w:rsid w:val="00B9015D"/>
    <w:rsid w:val="00BA4EA1"/>
    <w:rsid w:val="00BE6836"/>
    <w:rsid w:val="00BF3DF2"/>
    <w:rsid w:val="00C024FF"/>
    <w:rsid w:val="00C2750F"/>
    <w:rsid w:val="00C3417A"/>
    <w:rsid w:val="00C60263"/>
    <w:rsid w:val="00C82787"/>
    <w:rsid w:val="00CA1FC3"/>
    <w:rsid w:val="00CA3819"/>
    <w:rsid w:val="00CB3204"/>
    <w:rsid w:val="00CB522D"/>
    <w:rsid w:val="00CB7C94"/>
    <w:rsid w:val="00CC5051"/>
    <w:rsid w:val="00CD15E4"/>
    <w:rsid w:val="00CE7ACD"/>
    <w:rsid w:val="00CE7C7E"/>
    <w:rsid w:val="00D2200B"/>
    <w:rsid w:val="00D23B55"/>
    <w:rsid w:val="00D324E5"/>
    <w:rsid w:val="00D4219F"/>
    <w:rsid w:val="00D56B73"/>
    <w:rsid w:val="00D57802"/>
    <w:rsid w:val="00D62B16"/>
    <w:rsid w:val="00D70507"/>
    <w:rsid w:val="00D74C54"/>
    <w:rsid w:val="00D900E2"/>
    <w:rsid w:val="00DB3168"/>
    <w:rsid w:val="00E10DD6"/>
    <w:rsid w:val="00E35D90"/>
    <w:rsid w:val="00E41D97"/>
    <w:rsid w:val="00E614A8"/>
    <w:rsid w:val="00E61AFC"/>
    <w:rsid w:val="00EE39AA"/>
    <w:rsid w:val="00FB3278"/>
    <w:rsid w:val="00FD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80E0CE"/>
  <w15:docId w15:val="{D8056995-1064-4BD6-B5ED-4ADF6BAEE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1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9"/>
    <w:qFormat/>
    <w:rsid w:val="00217B21"/>
    <w:pPr>
      <w:widowControl w:val="0"/>
      <w:autoSpaceDE w:val="0"/>
      <w:autoSpaceDN w:val="0"/>
      <w:adjustRightInd w:val="0"/>
      <w:outlineLvl w:val="1"/>
    </w:pPr>
    <w:rPr>
      <w:rFonts w:eastAsiaTheme="minorEastAsia"/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74C54"/>
  </w:style>
  <w:style w:type="paragraph" w:styleId="Rodap">
    <w:name w:val="footer"/>
    <w:basedOn w:val="Normal"/>
    <w:link w:val="RodapChar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rsid w:val="00D74C54"/>
  </w:style>
  <w:style w:type="paragraph" w:customStyle="1" w:styleId="Estilo1">
    <w:name w:val="Estilo1"/>
    <w:basedOn w:val="Cabealho"/>
    <w:link w:val="Estilo1Char"/>
    <w:qFormat/>
    <w:rsid w:val="008D40E3"/>
    <w:pPr>
      <w:pBdr>
        <w:bottom w:val="single" w:sz="4" w:space="1" w:color="auto"/>
      </w:pBdr>
      <w:tabs>
        <w:tab w:val="left" w:pos="0"/>
      </w:tabs>
    </w:pPr>
    <w:rPr>
      <w:noProof/>
      <w:lang w:eastAsia="pt-BR"/>
    </w:rPr>
  </w:style>
  <w:style w:type="character" w:customStyle="1" w:styleId="Estilo1Char">
    <w:name w:val="Estilo1 Char"/>
    <w:basedOn w:val="CabealhoChar"/>
    <w:link w:val="Estilo1"/>
    <w:rsid w:val="008D40E3"/>
    <w:rPr>
      <w:noProof/>
      <w:lang w:eastAsia="pt-BR"/>
    </w:rPr>
  </w:style>
  <w:style w:type="character" w:styleId="Hyperlink">
    <w:name w:val="Hyperlink"/>
    <w:basedOn w:val="Fontepargpadro"/>
    <w:uiPriority w:val="99"/>
    <w:unhideWhenUsed/>
    <w:rsid w:val="00D56B7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56B73"/>
    <w:rPr>
      <w:color w:val="808080"/>
      <w:shd w:val="clear" w:color="auto" w:fill="E6E6E6"/>
    </w:rPr>
  </w:style>
  <w:style w:type="character" w:customStyle="1" w:styleId="Ttulo2Char">
    <w:name w:val="Título 2 Char"/>
    <w:basedOn w:val="Fontepargpadro"/>
    <w:link w:val="Ttulo2"/>
    <w:uiPriority w:val="99"/>
    <w:rsid w:val="00217B21"/>
    <w:rPr>
      <w:rFonts w:ascii="Times New Roman" w:eastAsiaTheme="minorEastAsia" w:hAnsi="Times New Roman" w:cs="Times New Roman"/>
      <w:sz w:val="24"/>
      <w:szCs w:val="24"/>
      <w:lang w:val="en-US" w:eastAsia="pt-BR"/>
    </w:rPr>
  </w:style>
  <w:style w:type="table" w:styleId="Tabelacomgrade">
    <w:name w:val="Table Grid"/>
    <w:basedOn w:val="Tabelanormal"/>
    <w:uiPriority w:val="59"/>
    <w:rsid w:val="00790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C602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C602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067B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67B5"/>
    <w:rPr>
      <w:rFonts w:ascii="Segoe UI" w:eastAsia="Times New Roman" w:hAnsi="Segoe UI" w:cs="Segoe UI"/>
      <w:sz w:val="18"/>
      <w:szCs w:val="18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C827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es\Desktop\CCF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39CD51EC-9D18-40C8-84B4-1469DD641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CCF</Template>
  <TotalTime>71</TotalTime>
  <Pages>1</Pages>
  <Words>67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</dc:creator>
  <cp:lastModifiedBy>CCF Consultores - Administrativo</cp:lastModifiedBy>
  <cp:revision>44</cp:revision>
  <cp:lastPrinted>2016-07-29T13:14:00Z</cp:lastPrinted>
  <dcterms:created xsi:type="dcterms:W3CDTF">2016-08-12T12:26:00Z</dcterms:created>
  <dcterms:modified xsi:type="dcterms:W3CDTF">2026-04-23T16:47:00Z</dcterms:modified>
</cp:coreProperties>
</file>