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5BCA0" w14:textId="77777777" w:rsidR="00F86ABF" w:rsidRDefault="00F86ABF" w:rsidP="00F86ABF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sz w:val="24"/>
          <w:szCs w:val="24"/>
          <w:lang w:eastAsia="en-US"/>
        </w:rPr>
      </w:pPr>
    </w:p>
    <w:p w14:paraId="5852340B" w14:textId="77777777" w:rsidR="00F86ABF" w:rsidRDefault="00F86ABF" w:rsidP="00F86ABF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sz w:val="24"/>
          <w:szCs w:val="24"/>
          <w:lang w:eastAsia="en-US"/>
        </w:rPr>
      </w:pPr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>ILMO. SR. OFICIAL DO REGISTRO DE IMÓVEIS DESTA COMARCA</w:t>
      </w:r>
      <w:r>
        <w:rPr>
          <w:rFonts w:eastAsiaTheme="minorHAnsi"/>
          <w:lang w:eastAsia="en-US"/>
        </w:rPr>
        <w:t xml:space="preserve"> </w:t>
      </w:r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 xml:space="preserve"> </w:t>
      </w:r>
    </w:p>
    <w:p w14:paraId="64A375D1" w14:textId="77777777" w:rsidR="00F86ABF" w:rsidRDefault="00F86ABF" w:rsidP="00F86ABF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4"/>
          <w:szCs w:val="24"/>
          <w:lang w:eastAsia="en-US"/>
        </w:rPr>
      </w:pPr>
      <w:r>
        <w:rPr>
          <w:rFonts w:ascii="Arial" w:eastAsiaTheme="minorHAnsi" w:hAnsi="Arial" w:cs="Arial"/>
          <w:b/>
          <w:bCs/>
          <w:sz w:val="24"/>
          <w:szCs w:val="24"/>
          <w:lang w:eastAsia="en-US"/>
        </w:rPr>
        <w:t xml:space="preserve"> </w:t>
      </w:r>
    </w:p>
    <w:p w14:paraId="6DEBBB60" w14:textId="77777777" w:rsidR="00F86ABF" w:rsidRDefault="00F86ABF" w:rsidP="00F86ABF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</w:p>
    <w:p w14:paraId="078033A9" w14:textId="13714A75" w:rsidR="00F86ABF" w:rsidRDefault="00A5161D" w:rsidP="00F86ABF">
      <w:pPr>
        <w:autoSpaceDE w:val="0"/>
        <w:autoSpaceDN w:val="0"/>
        <w:adjustRightInd w:val="0"/>
        <w:ind w:firstLine="708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A5161D">
        <w:rPr>
          <w:rFonts w:ascii="Arial" w:hAnsi="Arial" w:cs="Arial"/>
          <w:sz w:val="24"/>
          <w:szCs w:val="24"/>
        </w:rPr>
        <w:t>#QualificacaoCompletaProprietarios</w:t>
      </w:r>
      <w:r w:rsidR="00F86ABF">
        <w:rPr>
          <w:rFonts w:ascii="Arial" w:eastAsiaTheme="minorHAnsi" w:hAnsi="Arial" w:cs="Arial"/>
          <w:sz w:val="24"/>
          <w:szCs w:val="24"/>
          <w:lang w:eastAsia="en-US"/>
        </w:rPr>
        <w:t>, venho mui respeitosamente perante V.S. requerer</w:t>
      </w:r>
      <w:r w:rsidR="00F86ABF">
        <w:rPr>
          <w:rFonts w:eastAsiaTheme="minorHAnsi"/>
          <w:lang w:eastAsia="en-US"/>
        </w:rPr>
        <w:t xml:space="preserve"> </w:t>
      </w:r>
      <w:r w:rsidR="00F86ABF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ATUALIZAÇÃO DAS CONFRONTAÇÕES</w:t>
      </w:r>
      <w:r w:rsidR="00F86ABF">
        <w:rPr>
          <w:rFonts w:ascii="Arial" w:eastAsiaTheme="minorHAnsi" w:hAnsi="Arial" w:cs="Arial"/>
          <w:sz w:val="24"/>
          <w:szCs w:val="24"/>
          <w:lang w:eastAsia="en-US"/>
        </w:rPr>
        <w:t xml:space="preserve"> da área remanescente no processo de desmembramento, conforme documentos em anexo, do terreno </w:t>
      </w:r>
      <w:r w:rsidRPr="00A5161D">
        <w:rPr>
          <w:rFonts w:ascii="Arial" w:eastAsiaTheme="minorHAnsi" w:hAnsi="Arial" w:cs="Arial"/>
          <w:sz w:val="24"/>
          <w:szCs w:val="24"/>
          <w:lang w:eastAsia="en-US"/>
        </w:rPr>
        <w:t>#termoTituloCunjogado</w:t>
      </w:r>
      <w:r w:rsidR="00F86ABF">
        <w:rPr>
          <w:rFonts w:ascii="Arial" w:eastAsiaTheme="minorHAnsi" w:hAnsi="Arial" w:cs="Arial"/>
          <w:sz w:val="24"/>
          <w:szCs w:val="24"/>
          <w:lang w:eastAsia="en-US"/>
        </w:rPr>
        <w:t xml:space="preserve"> neste Cartório sob n° </w:t>
      </w:r>
      <w:r w:rsidRPr="00A5161D">
        <w:rPr>
          <w:rFonts w:ascii="Arial" w:hAnsi="Arial" w:cs="Arial"/>
          <w:b/>
          <w:bCs/>
          <w:sz w:val="24"/>
          <w:szCs w:val="24"/>
        </w:rPr>
        <w:t>#NumeroTitulo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3370B2D7" w14:textId="5F964EF5" w:rsidR="00F86ABF" w:rsidRDefault="00F86ABF" w:rsidP="00F86ABF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ab/>
      </w:r>
      <w:r>
        <w:rPr>
          <w:rFonts w:ascii="Arial" w:eastAsiaTheme="minorHAnsi" w:hAnsi="Arial" w:cs="Arial"/>
          <w:sz w:val="24"/>
          <w:szCs w:val="24"/>
          <w:lang w:eastAsia="en-US"/>
        </w:rPr>
        <w:tab/>
      </w:r>
      <w:r>
        <w:rPr>
          <w:rFonts w:ascii="Arial" w:eastAsiaTheme="minorHAnsi" w:hAnsi="Arial" w:cs="Arial"/>
          <w:sz w:val="24"/>
          <w:szCs w:val="24"/>
          <w:lang w:eastAsia="en-US"/>
        </w:rPr>
        <w:tab/>
      </w:r>
      <w:r>
        <w:rPr>
          <w:rFonts w:ascii="Arial" w:eastAsiaTheme="minorHAnsi" w:hAnsi="Arial" w:cs="Arial"/>
          <w:sz w:val="24"/>
          <w:szCs w:val="24"/>
          <w:lang w:eastAsia="en-US"/>
        </w:rPr>
        <w:tab/>
        <w:t xml:space="preserve"> </w:t>
      </w:r>
    </w:p>
    <w:p w14:paraId="0589AD90" w14:textId="77777777" w:rsidR="00F86ABF" w:rsidRDefault="00F86ABF" w:rsidP="00F86ABF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Nestes termos </w:t>
      </w:r>
    </w:p>
    <w:p w14:paraId="1D795CE0" w14:textId="22CBBC45" w:rsidR="00F86ABF" w:rsidRDefault="00F86ABF" w:rsidP="00F86ABF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 xml:space="preserve">Pede deferimento </w:t>
      </w:r>
    </w:p>
    <w:p w14:paraId="53ECD065" w14:textId="77777777" w:rsidR="00F86ABF" w:rsidRDefault="00F86ABF" w:rsidP="00F86ABF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32915AF" w14:textId="1184E331" w:rsidR="00E07FC2" w:rsidRDefault="00A5161D" w:rsidP="0057037D">
      <w:pPr>
        <w:rPr>
          <w:rFonts w:ascii="Arial" w:hAnsi="Arial" w:cs="Arial"/>
          <w:sz w:val="24"/>
          <w:szCs w:val="24"/>
        </w:rPr>
      </w:pPr>
      <w:bookmarkStart w:id="0" w:name="_Hlk107863221"/>
      <w:r w:rsidRPr="00A5161D">
        <w:rPr>
          <w:rFonts w:ascii="Arial" w:hAnsi="Arial" w:cs="Arial"/>
          <w:sz w:val="24"/>
          <w:szCs w:val="24"/>
        </w:rPr>
        <w:t>#MunicipioEData</w:t>
      </w:r>
    </w:p>
    <w:p w14:paraId="320C8A98" w14:textId="77777777" w:rsidR="00A5161D" w:rsidRDefault="00A5161D" w:rsidP="0057037D">
      <w:pPr>
        <w:rPr>
          <w:rFonts w:ascii="Arial" w:hAnsi="Arial" w:cs="Arial"/>
          <w:sz w:val="24"/>
          <w:szCs w:val="24"/>
        </w:rPr>
      </w:pPr>
    </w:p>
    <w:p w14:paraId="22B1B7DA" w14:textId="16E6DEC5" w:rsidR="00E07FC2" w:rsidRDefault="00E07FC2" w:rsidP="0057037D">
      <w:pPr>
        <w:rPr>
          <w:rFonts w:ascii="Arial" w:hAnsi="Arial" w:cs="Arial"/>
          <w:sz w:val="24"/>
          <w:szCs w:val="24"/>
        </w:rPr>
      </w:pPr>
    </w:p>
    <w:p w14:paraId="31FCE45D" w14:textId="77777777" w:rsidR="00E07FC2" w:rsidRDefault="00E07FC2" w:rsidP="0057037D">
      <w:pPr>
        <w:rPr>
          <w:rFonts w:ascii="Arial" w:hAnsi="Arial" w:cs="Arial"/>
          <w:sz w:val="24"/>
          <w:szCs w:val="24"/>
        </w:rPr>
      </w:pPr>
    </w:p>
    <w:bookmarkEnd w:id="0"/>
    <w:p w14:paraId="3D859A9D" w14:textId="5811A886" w:rsidR="00546F64" w:rsidRDefault="00A5161D" w:rsidP="00546F64">
      <w:pPr>
        <w:widowControl w:val="0"/>
        <w:jc w:val="right"/>
        <w:rPr>
          <w:rFonts w:ascii="Arial" w:hAnsi="Arial" w:cs="Arial"/>
          <w:sz w:val="24"/>
          <w:szCs w:val="24"/>
        </w:rPr>
      </w:pPr>
      <w:r w:rsidRPr="00A5161D">
        <w:rPr>
          <w:rFonts w:ascii="Arial" w:eastAsiaTheme="minorEastAsia" w:hAnsi="Arial" w:cs="Arial"/>
          <w:sz w:val="24"/>
          <w:szCs w:val="24"/>
        </w:rPr>
        <w:t>#AssinaturaCompletaProprietarios</w:t>
      </w:r>
    </w:p>
    <w:p w14:paraId="498944A3" w14:textId="77777777" w:rsidR="00546F64" w:rsidRPr="000B655E" w:rsidRDefault="00546F64" w:rsidP="00546F64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</w:p>
    <w:p w14:paraId="321B059F" w14:textId="77777777" w:rsidR="00F86ABF" w:rsidRPr="00D900E2" w:rsidRDefault="00F86ABF" w:rsidP="00546F64">
      <w:pPr>
        <w:widowControl w:val="0"/>
        <w:jc w:val="right"/>
        <w:rPr>
          <w:rFonts w:ascii="Arial" w:eastAsiaTheme="minorEastAsia" w:hAnsi="Arial" w:cs="Arial"/>
          <w:sz w:val="24"/>
          <w:szCs w:val="24"/>
        </w:rPr>
      </w:pPr>
    </w:p>
    <w:p w14:paraId="51B36786" w14:textId="77777777" w:rsidR="00D900E2" w:rsidRPr="00F86ABF" w:rsidRDefault="00D900E2" w:rsidP="00F86ABF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eastAsia="en-US"/>
        </w:rPr>
      </w:pPr>
    </w:p>
    <w:sectPr w:rsidR="00D900E2" w:rsidRPr="00F86ABF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4A3AC" w14:textId="77777777" w:rsidR="001E33D4" w:rsidRDefault="001E33D4" w:rsidP="00D74C54">
      <w:r>
        <w:separator/>
      </w:r>
    </w:p>
  </w:endnote>
  <w:endnote w:type="continuationSeparator" w:id="0">
    <w:p w14:paraId="3FF342BC" w14:textId="77777777" w:rsidR="001E33D4" w:rsidRDefault="001E33D4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657E1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5F26023E" w14:textId="77777777" w:rsidR="00D74C54" w:rsidRPr="00D74C54" w:rsidRDefault="00D74C54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</w:t>
    </w:r>
    <w:r w:rsidRPr="00D74C54">
      <w:rPr>
        <w:rFonts w:ascii="Arial" w:hAnsi="Arial" w:cs="Arial"/>
      </w:rPr>
      <w:t xml:space="preserve">- </w:t>
    </w:r>
    <w:hyperlink r:id="rId1" w:history="1">
      <w:r w:rsidR="00202D9E" w:rsidRPr="00813743">
        <w:rPr>
          <w:rStyle w:val="Hyperlink"/>
          <w:rFonts w:ascii="Arial" w:hAnsi="Arial" w:cs="Arial"/>
        </w:rPr>
        <w:t>ccfconsultores@hotmail.com</w:t>
      </w:r>
    </w:hyperlink>
    <w:r w:rsidR="00202D9E">
      <w:rPr>
        <w:rFonts w:ascii="Arial" w:hAnsi="Arial" w:cs="Arial"/>
      </w:rPr>
      <w:t xml:space="preserve"> </w:t>
    </w:r>
  </w:p>
  <w:p w14:paraId="5030E482" w14:textId="77777777" w:rsidR="00D74C54" w:rsidRDefault="00D7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CA48B" w14:textId="77777777" w:rsidR="001E33D4" w:rsidRDefault="001E33D4" w:rsidP="00D74C54">
      <w:r>
        <w:separator/>
      </w:r>
    </w:p>
  </w:footnote>
  <w:footnote w:type="continuationSeparator" w:id="0">
    <w:p w14:paraId="513E0D10" w14:textId="77777777" w:rsidR="001E33D4" w:rsidRDefault="001E33D4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A9372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45F2EC1E" wp14:editId="13591FD4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817501C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4F"/>
    <w:rsid w:val="00040375"/>
    <w:rsid w:val="00040C3D"/>
    <w:rsid w:val="00093179"/>
    <w:rsid w:val="001355BC"/>
    <w:rsid w:val="001528AD"/>
    <w:rsid w:val="001B387C"/>
    <w:rsid w:val="001E33D4"/>
    <w:rsid w:val="001E5835"/>
    <w:rsid w:val="00202D9E"/>
    <w:rsid w:val="002B1F15"/>
    <w:rsid w:val="002F147B"/>
    <w:rsid w:val="00362EE7"/>
    <w:rsid w:val="00403B27"/>
    <w:rsid w:val="00404C85"/>
    <w:rsid w:val="00460004"/>
    <w:rsid w:val="004B46AD"/>
    <w:rsid w:val="004D656A"/>
    <w:rsid w:val="004E2BFA"/>
    <w:rsid w:val="00546F64"/>
    <w:rsid w:val="0057037D"/>
    <w:rsid w:val="00597895"/>
    <w:rsid w:val="006107C3"/>
    <w:rsid w:val="0063747F"/>
    <w:rsid w:val="006E36BE"/>
    <w:rsid w:val="007271DE"/>
    <w:rsid w:val="00752D75"/>
    <w:rsid w:val="007542B1"/>
    <w:rsid w:val="00793924"/>
    <w:rsid w:val="007A7BAB"/>
    <w:rsid w:val="007E1237"/>
    <w:rsid w:val="007F1851"/>
    <w:rsid w:val="00856588"/>
    <w:rsid w:val="008D40E3"/>
    <w:rsid w:val="0096453E"/>
    <w:rsid w:val="009F63C9"/>
    <w:rsid w:val="00A0171D"/>
    <w:rsid w:val="00A45B29"/>
    <w:rsid w:val="00A5161D"/>
    <w:rsid w:val="00A52B99"/>
    <w:rsid w:val="00AC515C"/>
    <w:rsid w:val="00B17186"/>
    <w:rsid w:val="00B7185A"/>
    <w:rsid w:val="00BC7F7D"/>
    <w:rsid w:val="00C2750F"/>
    <w:rsid w:val="00C3417A"/>
    <w:rsid w:val="00C5517B"/>
    <w:rsid w:val="00CC5051"/>
    <w:rsid w:val="00CD15E4"/>
    <w:rsid w:val="00D324E5"/>
    <w:rsid w:val="00D4219F"/>
    <w:rsid w:val="00D7184F"/>
    <w:rsid w:val="00D74C54"/>
    <w:rsid w:val="00D900E2"/>
    <w:rsid w:val="00DB3168"/>
    <w:rsid w:val="00DE1179"/>
    <w:rsid w:val="00E07FC2"/>
    <w:rsid w:val="00E21F1E"/>
    <w:rsid w:val="00E61AFC"/>
    <w:rsid w:val="00EE39AA"/>
    <w:rsid w:val="00F16542"/>
    <w:rsid w:val="00F61695"/>
    <w:rsid w:val="00F86ABF"/>
    <w:rsid w:val="00F949A6"/>
    <w:rsid w:val="00FE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D9616"/>
  <w15:docId w15:val="{298B51F1-87A0-4D43-9217-A1D278B2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7E1237"/>
    <w:pPr>
      <w:autoSpaceDE w:val="0"/>
      <w:autoSpaceDN w:val="0"/>
      <w:adjustRightInd w:val="0"/>
      <w:outlineLvl w:val="0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uiPriority w:val="99"/>
    <w:qFormat/>
    <w:rsid w:val="007E1237"/>
    <w:pPr>
      <w:autoSpaceDE w:val="0"/>
      <w:autoSpaceDN w:val="0"/>
      <w:adjustRightInd w:val="0"/>
      <w:outlineLvl w:val="1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3">
    <w:name w:val="heading 3"/>
    <w:basedOn w:val="Normal"/>
    <w:next w:val="Normal"/>
    <w:link w:val="Ttulo3Char"/>
    <w:uiPriority w:val="99"/>
    <w:qFormat/>
    <w:rsid w:val="007E1237"/>
    <w:pPr>
      <w:autoSpaceDE w:val="0"/>
      <w:autoSpaceDN w:val="0"/>
      <w:adjustRightInd w:val="0"/>
      <w:outlineLvl w:val="2"/>
    </w:pPr>
    <w:rPr>
      <w:rFonts w:ascii="Arial" w:eastAsiaTheme="minorHAnsi" w:hAnsi="Arial" w:cs="Arial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202D9E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02D9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9"/>
    <w:rsid w:val="007E1237"/>
    <w:rPr>
      <w:rFonts w:ascii="Arial" w:hAnsi="Arial" w:cs="Arial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9"/>
    <w:rsid w:val="007E1237"/>
    <w:rPr>
      <w:rFonts w:ascii="Arial" w:hAnsi="Arial" w:cs="Arial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9"/>
    <w:rsid w:val="007E123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fconsultores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A2DCF24-6266-4BB0-A083-99692B279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5</TotalTime>
  <Pages>1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10</cp:revision>
  <cp:lastPrinted>2017-09-19T20:08:00Z</cp:lastPrinted>
  <dcterms:created xsi:type="dcterms:W3CDTF">2022-09-27T11:13:00Z</dcterms:created>
  <dcterms:modified xsi:type="dcterms:W3CDTF">2025-05-07T22:25:00Z</dcterms:modified>
</cp:coreProperties>
</file>